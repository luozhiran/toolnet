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256D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汉仪文黑-55简" w:hAnsi="汉仪文黑-55简" w:eastAsia="汉仪文黑-55简" w:cs="汉仪文黑-55简"/>
          <w:lang w:eastAsia="zh-CN"/>
        </w:rPr>
      </w:pPr>
    </w:p>
    <w:p w14:paraId="024992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汉仪文黑-55简" w:hAnsi="汉仪文黑-55简" w:eastAsia="汉仪文黑-55简" w:cs="汉仪文黑-55简"/>
          <w:lang w:eastAsia="zh-CN"/>
        </w:rPr>
      </w:pPr>
    </w:p>
    <w:p w14:paraId="4C3223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汉仪文黑-55简" w:hAnsi="汉仪文黑-55简" w:eastAsia="汉仪文黑-55简" w:cs="汉仪文黑-55简"/>
          <w:lang w:eastAsia="zh-CN"/>
        </w:rPr>
      </w:pPr>
    </w:p>
    <w:p w14:paraId="29DD2C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汉仪文黑-55简" w:hAnsi="汉仪文黑-55简" w:eastAsia="汉仪文黑-55简" w:cs="汉仪文黑-55简"/>
          <w:lang w:eastAsia="zh-CN"/>
        </w:rPr>
      </w:pPr>
    </w:p>
    <w:p w14:paraId="2B3BC5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汉仪文黑-55简" w:hAnsi="汉仪文黑-55简" w:eastAsia="汉仪文黑-55简" w:cs="汉仪文黑-55简"/>
          <w:lang w:eastAsia="zh-CN"/>
        </w:rPr>
      </w:pPr>
    </w:p>
    <w:p w14:paraId="25C060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汉仪文黑-55简" w:hAnsi="汉仪文黑-55简" w:eastAsia="汉仪文黑-55简" w:cs="汉仪文黑-55简"/>
          <w:lang w:eastAsia="zh-CN"/>
        </w:rPr>
      </w:pPr>
    </w:p>
    <w:p w14:paraId="217196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汉仪文黑-55简" w:hAnsi="汉仪文黑-55简" w:eastAsia="汉仪文黑-55简" w:cs="汉仪文黑-55简"/>
          <w:lang w:eastAsia="zh-CN"/>
        </w:rPr>
      </w:pPr>
    </w:p>
    <w:p w14:paraId="6C6F29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汉仪文黑-55简" w:hAnsi="汉仪文黑-55简" w:eastAsia="汉仪文黑-55简" w:cs="汉仪文黑-55简"/>
          <w:lang w:eastAsia="zh-CN"/>
        </w:rPr>
      </w:pPr>
    </w:p>
    <w:p w14:paraId="2EE774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汉仪文黑-55简" w:hAnsi="汉仪文黑-55简" w:eastAsia="汉仪文黑-55简" w:cs="汉仪文黑-55简"/>
          <w:lang w:eastAsia="zh-CN"/>
        </w:rPr>
      </w:pPr>
    </w:p>
    <w:p w14:paraId="1900E1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汉仪文黑-55简" w:hAnsi="汉仪文黑-55简" w:eastAsia="汉仪文黑-55简" w:cs="汉仪文黑-55简"/>
          <w:lang w:eastAsia="zh-CN"/>
        </w:rPr>
      </w:pPr>
    </w:p>
    <w:p w14:paraId="19229A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汉仪文黑-55简" w:hAnsi="汉仪文黑-55简" w:eastAsia="汉仪文黑-55简" w:cs="汉仪文黑-55简"/>
          <w:lang w:eastAsia="zh-CN"/>
        </w:rPr>
      </w:pPr>
    </w:p>
    <w:p w14:paraId="38CB87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汉仪文黑-55简" w:hAnsi="汉仪文黑-55简" w:eastAsia="汉仪文黑-55简" w:cs="汉仪文黑-55简"/>
          <w:lang w:eastAsia="zh-CN"/>
        </w:rPr>
      </w:pPr>
    </w:p>
    <w:p w14:paraId="077409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汉仪文黑-55简" w:hAnsi="汉仪文黑-55简" w:eastAsia="汉仪文黑-55简" w:cs="汉仪文黑-55简"/>
          <w:lang w:eastAsia="zh-CN"/>
        </w:rPr>
      </w:pPr>
    </w:p>
    <w:p w14:paraId="0DB214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汉仪文黑-55简" w:hAnsi="汉仪文黑-55简" w:eastAsia="汉仪文黑-55简" w:cs="汉仪文黑-55简"/>
          <w:lang w:eastAsia="zh-CN"/>
        </w:rPr>
      </w:pPr>
    </w:p>
    <w:p w14:paraId="45C457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汉仪文黑-55简" w:hAnsi="汉仪文黑-55简" w:eastAsia="汉仪文黑-55简" w:cs="汉仪文黑-55简"/>
          <w:lang w:eastAsia="zh-CN"/>
        </w:rPr>
      </w:pPr>
    </w:p>
    <w:p w14:paraId="2EDFF0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汉仪文黑-55简" w:hAnsi="汉仪文黑-55简" w:eastAsia="汉仪文黑-55简" w:cs="汉仪文黑-55简"/>
          <w:lang w:eastAsia="zh-CN"/>
        </w:rPr>
      </w:pPr>
    </w:p>
    <w:p w14:paraId="744305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汉仪文黑-55简" w:hAnsi="汉仪文黑-55简" w:eastAsia="汉仪文黑-55简" w:cs="汉仪文黑-55简"/>
          <w:lang w:eastAsia="zh-CN"/>
        </w:rPr>
      </w:pPr>
    </w:p>
    <w:p w14:paraId="3E5129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汉仪文黑-55简" w:hAnsi="汉仪文黑-55简" w:eastAsia="汉仪文黑-55简" w:cs="汉仪文黑-55简"/>
          <w:lang w:eastAsia="zh-CN"/>
        </w:rPr>
      </w:pPr>
    </w:p>
    <w:p w14:paraId="0777A5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汉仪文黑-55简" w:hAnsi="汉仪文黑-55简" w:eastAsia="汉仪文黑-55简" w:cs="汉仪文黑-55简"/>
          <w:lang w:eastAsia="zh-CN"/>
        </w:rPr>
      </w:pPr>
    </w:p>
    <w:p w14:paraId="685399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汉仪文黑-55简" w:hAnsi="汉仪文黑-55简" w:eastAsia="汉仪文黑-55简" w:cs="汉仪文黑-55简"/>
          <w:lang w:eastAsia="zh-CN"/>
        </w:rPr>
      </w:pPr>
    </w:p>
    <w:p w14:paraId="462351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汉仪文黑-55简" w:hAnsi="汉仪文黑-55简" w:eastAsia="汉仪文黑-55简" w:cs="汉仪文黑-55简"/>
          <w:lang w:eastAsia="zh-CN"/>
        </w:rPr>
      </w:pPr>
    </w:p>
    <w:p w14:paraId="3A103F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汉仪文黑-55简" w:hAnsi="汉仪文黑-55简" w:eastAsia="汉仪文黑-55简" w:cs="汉仪文黑-55简"/>
          <w:lang w:eastAsia="zh-CN"/>
        </w:rPr>
      </w:pPr>
    </w:p>
    <w:p w14:paraId="342F44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汉仪文黑-55简" w:hAnsi="汉仪文黑-55简" w:eastAsia="汉仪文黑-55简" w:cs="汉仪文黑-55简"/>
          <w:lang w:eastAsia="zh-CN"/>
        </w:rPr>
      </w:pPr>
    </w:p>
    <w:p w14:paraId="30462B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汉仪文黑-55简" w:hAnsi="汉仪文黑-55简" w:eastAsia="汉仪文黑-55简" w:cs="汉仪文黑-55简"/>
          <w:lang w:eastAsia="zh-CN"/>
        </w:rPr>
      </w:pPr>
    </w:p>
    <w:p w14:paraId="0E2FC1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汉仪文黑-55简" w:hAnsi="汉仪文黑-55简" w:eastAsia="汉仪文黑-55简" w:cs="汉仪文黑-55简"/>
          <w:lang w:eastAsia="zh-CN"/>
        </w:rPr>
      </w:pPr>
    </w:p>
    <w:p w14:paraId="58C3D5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汉仪文黑-55简" w:hAnsi="汉仪文黑-55简" w:eastAsia="汉仪文黑-55简" w:cs="汉仪文黑-55简"/>
          <w:lang w:eastAsia="zh-CN"/>
        </w:rPr>
      </w:pPr>
    </w:p>
    <w:p w14:paraId="0F9598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汉仪文黑-55简" w:hAnsi="汉仪文黑-55简" w:eastAsia="汉仪文黑-55简" w:cs="汉仪文黑-55简"/>
          <w:lang w:eastAsia="zh-CN"/>
        </w:rPr>
      </w:pPr>
    </w:p>
    <w:p w14:paraId="6B1CCA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汉仪文黑-55简" w:hAnsi="汉仪文黑-55简" w:eastAsia="汉仪文黑-55简" w:cs="汉仪文黑-55简"/>
          <w:lang w:eastAsia="zh-CN"/>
        </w:rPr>
      </w:pPr>
    </w:p>
    <w:p w14:paraId="5C3C9A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汉仪文黑-55简" w:hAnsi="汉仪文黑-55简" w:eastAsia="汉仪文黑-55简" w:cs="汉仪文黑-55简"/>
          <w:lang w:eastAsia="zh-CN"/>
        </w:rPr>
      </w:pPr>
    </w:p>
    <w:p w14:paraId="4A3491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汉仪文黑-55简" w:hAnsi="汉仪文黑-55简" w:eastAsia="汉仪文黑-55简" w:cs="汉仪文黑-55简"/>
          <w:lang w:eastAsia="zh-CN"/>
        </w:rPr>
      </w:pPr>
    </w:p>
    <w:p w14:paraId="03A652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汉仪文黑-55简" w:hAnsi="汉仪文黑-55简" w:eastAsia="汉仪文黑-55简" w:cs="汉仪文黑-55简"/>
          <w:lang w:eastAsia="zh-CN"/>
        </w:rPr>
      </w:pPr>
    </w:p>
    <w:p w14:paraId="3D3B82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汉仪文黑-55简" w:hAnsi="汉仪文黑-55简" w:eastAsia="汉仪文黑-55简" w:cs="汉仪文黑-55简"/>
          <w:lang w:eastAsia="zh-CN"/>
        </w:rPr>
      </w:pPr>
    </w:p>
    <w:p w14:paraId="56D837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汉仪文黑-55简" w:hAnsi="汉仪文黑-55简" w:eastAsia="汉仪文黑-55简" w:cs="汉仪文黑-55简"/>
          <w:lang w:eastAsia="zh-CN"/>
        </w:rPr>
      </w:pPr>
    </w:p>
    <w:p w14:paraId="5B4C3E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汉仪文黑-55简" w:hAnsi="汉仪文黑-55简" w:eastAsia="汉仪文黑-55简" w:cs="汉仪文黑-55简"/>
          <w:lang w:eastAsia="zh-CN"/>
        </w:rPr>
      </w:pPr>
    </w:p>
    <w:p w14:paraId="55B4B6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汉仪文黑-55简" w:hAnsi="汉仪文黑-55简" w:eastAsia="汉仪文黑-55简" w:cs="汉仪文黑-55简"/>
          <w:lang w:eastAsia="zh-CN"/>
        </w:rPr>
      </w:pPr>
    </w:p>
    <w:p w14:paraId="4C5368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汉仪文黑-55简" w:hAnsi="汉仪文黑-55简" w:eastAsia="汉仪文黑-55简" w:cs="汉仪文黑-55简"/>
          <w:lang w:eastAsia="zh-CN"/>
        </w:rPr>
      </w:pPr>
    </w:p>
    <w:p w14:paraId="730FA5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汉仪文黑-55简" w:hAnsi="汉仪文黑-55简" w:eastAsia="汉仪文黑-55简" w:cs="汉仪文黑-55简"/>
          <w:lang w:eastAsia="zh-CN"/>
        </w:rPr>
      </w:pPr>
    </w:p>
    <w:p w14:paraId="1A74D4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汉仪文黑-55简" w:hAnsi="汉仪文黑-55简" w:eastAsia="汉仪文黑-55简" w:cs="汉仪文黑-55简"/>
          <w:lang w:eastAsia="zh-CN"/>
        </w:rPr>
      </w:pPr>
    </w:p>
    <w:p w14:paraId="3B2774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汉仪文黑-55简" w:hAnsi="汉仪文黑-55简" w:eastAsia="汉仪文黑-55简" w:cs="汉仪文黑-55简"/>
          <w:lang w:eastAsia="zh-CN"/>
        </w:rPr>
      </w:pPr>
    </w:p>
    <w:p w14:paraId="3B17FC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汉仪文黑-55简" w:hAnsi="汉仪文黑-55简" w:eastAsia="汉仪文黑-55简" w:cs="汉仪文黑-55简"/>
          <w:lang w:eastAsia="zh-CN"/>
        </w:rPr>
      </w:pPr>
    </w:p>
    <w:p w14:paraId="5087B1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汉仪文黑-55简" w:hAnsi="汉仪文黑-55简" w:eastAsia="汉仪文黑-55简" w:cs="汉仪文黑-55简"/>
          <w:lang w:eastAsia="zh-CN"/>
        </w:rPr>
      </w:pPr>
    </w:p>
    <w:p w14:paraId="3B176A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汉仪文黑-55简" w:hAnsi="汉仪文黑-55简" w:eastAsia="汉仪文黑-55简" w:cs="汉仪文黑-55简"/>
          <w:lang w:eastAsia="zh-CN"/>
        </w:rPr>
      </w:pPr>
    </w:p>
    <w:p w14:paraId="685A73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汉仪文黑-55简" w:hAnsi="汉仪文黑-55简" w:eastAsia="汉仪文黑-55简" w:cs="汉仪文黑-55简"/>
          <w:lang w:eastAsia="zh-CN"/>
        </w:rPr>
      </w:pPr>
    </w:p>
    <w:p w14:paraId="69669B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汉仪文黑-55简" w:hAnsi="汉仪文黑-55简" w:eastAsia="汉仪文黑-55简" w:cs="汉仪文黑-55简"/>
          <w:lang w:eastAsia="zh-CN"/>
        </w:rPr>
      </w:pPr>
    </w:p>
    <w:p w14:paraId="23E6D2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汉仪文黑-55简" w:hAnsi="汉仪文黑-55简" w:eastAsia="汉仪文黑-55简" w:cs="汉仪文黑-55简"/>
          <w:lang w:eastAsia="zh-CN"/>
        </w:rPr>
      </w:pPr>
    </w:p>
    <w:p w14:paraId="7700CE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汉仪文黑-55简" w:hAnsi="汉仪文黑-55简" w:eastAsia="汉仪文黑-55简" w:cs="汉仪文黑-55简"/>
          <w:lang w:eastAsia="zh-CN"/>
        </w:rPr>
      </w:pPr>
    </w:p>
    <w:p w14:paraId="040DC2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汉仪文黑-55简" w:hAnsi="汉仪文黑-55简" w:eastAsia="汉仪文黑-55简" w:cs="汉仪文黑-55简"/>
          <w:lang w:eastAsia="zh-CN"/>
        </w:rPr>
      </w:pPr>
    </w:p>
    <w:p w14:paraId="2C7D08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汉仪文黑-55简" w:hAnsi="汉仪文黑-55简" w:eastAsia="汉仪文黑-55简" w:cs="汉仪文黑-55简"/>
          <w:lang w:eastAsia="zh-CN"/>
        </w:rPr>
      </w:pPr>
    </w:p>
    <w:p w14:paraId="59925A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ind w:firstLine="411" w:firstLineChars="0"/>
        <w:textAlignment w:val="auto"/>
        <w:rPr>
          <w:rFonts w:hint="eastAsia" w:ascii="汉仪文黑-55简" w:hAnsi="汉仪文黑-55简" w:eastAsia="汉仪文黑-55简" w:cs="汉仪文黑-55简"/>
          <w:lang w:eastAsia="zh-CN"/>
        </w:rPr>
      </w:pPr>
    </w:p>
    <w:p w14:paraId="177A59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汉仪文黑-55简" w:hAnsi="汉仪文黑-55简" w:eastAsia="汉仪文黑-55简" w:cs="汉仪文黑-55简"/>
          <w:lang w:eastAsia="zh-CN"/>
        </w:rPr>
      </w:pPr>
    </w:p>
    <w:p w14:paraId="5B3737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汉仪文黑-55简" w:hAnsi="汉仪文黑-55简" w:eastAsia="汉仪文黑-55简" w:cs="汉仪文黑-55简"/>
          <w:lang w:eastAsia="zh-CN"/>
        </w:rPr>
      </w:pPr>
      <w:bookmarkStart w:id="0" w:name="_GoBack"/>
      <w:bookmarkEnd w:id="0"/>
    </w:p>
    <w:p w14:paraId="494CD7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汉仪文黑-55简" w:hAnsi="汉仪文黑-55简" w:eastAsia="汉仪文黑-55简" w:cs="汉仪文黑-55简"/>
          <w:lang w:eastAsia="zh-CN"/>
        </w:rPr>
      </w:pPr>
      <w:r>
        <w:rPr>
          <w:rFonts w:hint="eastAsia" w:ascii="阿里巴巴普惠体" w:hAnsi="阿里巴巴普惠体" w:eastAsia="阿里巴巴普惠体" w:cs="阿里巴巴普惠体"/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-617220</wp:posOffset>
                </wp:positionH>
                <wp:positionV relativeFrom="paragraph">
                  <wp:posOffset>1577975</wp:posOffset>
                </wp:positionV>
                <wp:extent cx="6792595" cy="3005455"/>
                <wp:effectExtent l="0" t="0" r="0" b="0"/>
                <wp:wrapNone/>
                <wp:docPr id="83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2595" cy="30054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7414A23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 w:ascii="黑体" w:hAnsi="黑体" w:eastAsia="黑体" w:cs="黑体"/>
                                <w:b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语言</w:t>
                            </w:r>
                          </w:p>
                          <w:p w14:paraId="36298CD6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ind w:left="420" w:leftChars="0" w:hanging="420" w:firstLineChars="0"/>
                              <w:jc w:val="left"/>
                              <w:textAlignment w:val="auto"/>
                              <w:rPr>
                                <w:rFonts w:hint="eastAsia" w:ascii="黑体" w:hAnsi="黑体" w:eastAsia="黑体" w:cs="黑体"/>
                                <w:color w:val="414141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414141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Android Java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414141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黑体" w:hAnsi="黑体" w:eastAsia="黑体" w:cs="黑体"/>
                                <w:color w:val="414141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扎实的 Java 基础，对泛型，内存模型，GC 策略等都有清楚的认识</w:t>
                            </w:r>
                          </w:p>
                          <w:p w14:paraId="40F97808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ind w:left="420" w:leftChars="0" w:hanging="420" w:firstLineChars="0"/>
                              <w:jc w:val="left"/>
                              <w:textAlignment w:val="auto"/>
                              <w:rPr>
                                <w:rFonts w:hint="eastAsia" w:ascii="黑体" w:hAnsi="黑体" w:eastAsia="黑体" w:cs="黑体"/>
                                <w:color w:val="414141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414141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Kotlin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414141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黑体" w:hAnsi="黑体" w:eastAsia="黑体" w:cs="黑体"/>
                                <w:color w:val="414141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熟练使用 Kotlin 编写代码，对扩展函数，内联函数，高阶函数等都有一定程度的掌握</w:t>
                            </w:r>
                          </w:p>
                          <w:p w14:paraId="0E0A88A6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ind w:left="420" w:leftChars="0" w:hanging="420" w:firstLineChars="0"/>
                              <w:jc w:val="left"/>
                              <w:textAlignment w:val="auto"/>
                              <w:rPr>
                                <w:rFonts w:hint="eastAsia" w:ascii="黑体" w:hAnsi="黑体" w:eastAsia="黑体" w:cs="黑体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414141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 xml:space="preserve">React Native </w:t>
                            </w:r>
                            <w:r>
                              <w:rPr>
                                <w:rFonts w:hint="eastAsia" w:ascii="黑体" w:hAnsi="黑体" w:eastAsia="黑体" w:cs="黑体"/>
                                <w:color w:val="414141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熟练使用 React 编写代码，对 React Native sdk 有一定程度的认知</w:t>
                            </w:r>
                          </w:p>
                          <w:p w14:paraId="015283C4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4E985B94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ind w:leftChars="0"/>
                              <w:jc w:val="left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414141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414141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专业技能</w:t>
                            </w:r>
                          </w:p>
                          <w:p w14:paraId="39EF9655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ind w:left="420" w:leftChars="0" w:hanging="420" w:firstLineChars="0"/>
                              <w:jc w:val="left"/>
                              <w:rPr>
                                <w:rFonts w:hint="eastAsia" w:ascii="黑体" w:hAnsi="黑体" w:eastAsia="黑体" w:cs="黑体"/>
                                <w:color w:val="000000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000000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具有跨端开发能力(Android,React Native,鸿蒙)</w:t>
                            </w:r>
                          </w:p>
                          <w:p w14:paraId="4CF2E82E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1"/>
                                <w:numId w:val="1"/>
                              </w:numPr>
                              <w:suppressLineNumbers w:val="0"/>
                              <w:ind w:left="840" w:leftChars="0" w:hanging="420" w:firstLineChars="0"/>
                              <w:jc w:val="left"/>
                              <w:rPr>
                                <w:rFonts w:hint="eastAsia" w:ascii="黑体" w:hAnsi="黑体" w:eastAsia="黑体" w:cs="黑体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000000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叮咚APP</w:t>
                            </w:r>
                          </w:p>
                          <w:p w14:paraId="5EEB3562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1"/>
                                <w:numId w:val="1"/>
                              </w:numPr>
                              <w:suppressLineNumbers w:val="0"/>
                              <w:ind w:left="840" w:leftChars="0" w:hanging="420" w:firstLineChars="0"/>
                              <w:jc w:val="left"/>
                              <w:rPr>
                                <w:rFonts w:hint="eastAsia" w:ascii="黑体" w:hAnsi="黑体" w:eastAsia="黑体" w:cs="黑体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000000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叮咚鸿蒙 app(鸿蒙架构搭建，鸿蒙路由封装，鸿蒙购物车，鸿蒙提单页)</w:t>
                            </w:r>
                          </w:p>
                          <w:p w14:paraId="5FA91391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"/>
                              </w:numPr>
                              <w:suppressLineNumbers w:val="0"/>
                              <w:ind w:left="420" w:leftChars="0" w:hanging="420" w:firstLineChars="0"/>
                              <w:jc w:val="left"/>
                              <w:rPr>
                                <w:rFonts w:hint="eastAsia" w:ascii="黑体" w:hAnsi="黑体" w:eastAsia="黑体" w:cs="黑体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000000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具有搭建成熟稳定的 react native 开发环境能力(搭建叮咚 react native 运行生态，经过生产验证)</w:t>
                            </w:r>
                          </w:p>
                          <w:p w14:paraId="3AE27714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1"/>
                                <w:numId w:val="2"/>
                              </w:numPr>
                              <w:suppressLineNumbers w:val="0"/>
                              <w:ind w:left="840" w:leftChars="0" w:hanging="420" w:firstLineChars="0"/>
                              <w:jc w:val="left"/>
                              <w:rPr>
                                <w:rFonts w:hint="eastAsia" w:ascii="黑体" w:hAnsi="黑体" w:eastAsia="黑体" w:cs="黑体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sz w:val="21"/>
                                <w:szCs w:val="21"/>
                              </w:rPr>
                              <w:t>Android，ts 代码分离架构</w:t>
                            </w:r>
                          </w:p>
                          <w:p w14:paraId="6C70E3F0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1"/>
                                <w:numId w:val="2"/>
                              </w:numPr>
                              <w:suppressLineNumbers w:val="0"/>
                              <w:ind w:left="840" w:leftChars="0" w:hanging="420" w:firstLineChars="0"/>
                              <w:jc w:val="left"/>
                              <w:rPr>
                                <w:rFonts w:hint="eastAsia" w:ascii="黑体" w:hAnsi="黑体" w:eastAsia="黑体" w:cs="黑体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sz w:val="21"/>
                                <w:szCs w:val="21"/>
                              </w:rPr>
                              <w:t>tti，crash，白屏监控等稳定的性监控平台。</w:t>
                            </w:r>
                          </w:p>
                          <w:p w14:paraId="36C73185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1"/>
                                <w:numId w:val="2"/>
                              </w:numPr>
                              <w:suppressLineNumbers w:val="0"/>
                              <w:ind w:left="840" w:leftChars="0" w:hanging="420" w:firstLineChars="0"/>
                              <w:jc w:val="left"/>
                              <w:rPr>
                                <w:rFonts w:hint="eastAsia" w:ascii="黑体" w:hAnsi="黑体" w:eastAsia="黑体" w:cs="黑体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sz w:val="21"/>
                                <w:szCs w:val="21"/>
                              </w:rPr>
                              <w:t>提供 Android 端单包和多包加载能力</w:t>
                            </w:r>
                          </w:p>
                          <w:p w14:paraId="104E9CA4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"/>
                              </w:numPr>
                              <w:suppressLineNumbers w:val="0"/>
                              <w:ind w:left="420" w:leftChars="0" w:hanging="420" w:firstLineChars="0"/>
                              <w:jc w:val="left"/>
                              <w:rPr>
                                <w:rFonts w:hint="eastAsia" w:ascii="黑体" w:hAnsi="黑体" w:eastAsia="黑体" w:cs="黑体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sz w:val="21"/>
                                <w:szCs w:val="21"/>
                              </w:rPr>
                              <w:t>多次对叮咚买菜 app 进行性能优化，提高冷启性能及 UI 页面展示优化，具有性能优化经验</w:t>
                            </w:r>
                            <w:r>
                              <w:rPr>
                                <w:rFonts w:hint="eastAsia" w:ascii="黑体" w:hAnsi="黑体" w:eastAsia="黑体" w:cs="黑体"/>
                                <w:sz w:val="21"/>
                                <w:szCs w:val="21"/>
                              </w:rPr>
                              <w:br w:type="textWrapping"/>
                            </w:r>
                            <w:r>
                              <w:rPr>
                                <w:rFonts w:hint="eastAsia" w:ascii="黑体" w:hAnsi="黑体" w:eastAsia="黑体" w:cs="黑体"/>
                                <w:sz w:val="21"/>
                                <w:szCs w:val="21"/>
                              </w:rPr>
                              <w:br w:type="textWrapping"/>
                            </w:r>
                          </w:p>
                          <w:p w14:paraId="00573453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jc w:val="left"/>
                              <w:rPr>
                                <w:rFonts w:hint="eastAsia" w:ascii="黑体" w:hAnsi="黑体" w:eastAsia="黑体" w:cs="黑体"/>
                                <w:sz w:val="21"/>
                                <w:szCs w:val="21"/>
                              </w:rPr>
                            </w:pPr>
                          </w:p>
                          <w:p w14:paraId="301DCC7C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jc w:val="left"/>
                              <w:rPr>
                                <w:rFonts w:hint="eastAsia" w:ascii="黑体" w:hAnsi="黑体" w:eastAsia="黑体" w:cs="黑体"/>
                                <w:sz w:val="21"/>
                                <w:szCs w:val="21"/>
                              </w:rPr>
                            </w:pPr>
                          </w:p>
                          <w:p w14:paraId="360E3954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jc w:val="left"/>
                              <w:rPr>
                                <w:rFonts w:hint="eastAsia" w:ascii="黑体" w:hAnsi="黑体" w:eastAsia="黑体" w:cs="黑体"/>
                                <w:sz w:val="21"/>
                                <w:szCs w:val="21"/>
                              </w:rPr>
                            </w:pPr>
                          </w:p>
                          <w:p w14:paraId="7CD37D05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jc w:val="left"/>
                              <w:rPr>
                                <w:rFonts w:hint="eastAsia" w:ascii="黑体" w:hAnsi="黑体" w:eastAsia="黑体" w:cs="黑体"/>
                                <w:color w:val="000000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</w:p>
                          <w:p w14:paraId="0949D3F0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ind w:left="420" w:leftChars="0"/>
                              <w:jc w:val="left"/>
                              <w:rPr>
                                <w:rFonts w:hint="eastAsia" w:ascii="黑体" w:hAnsi="黑体" w:eastAsia="黑体" w:cs="黑体"/>
                                <w:color w:val="000000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</w:p>
                          <w:p w14:paraId="25424A7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 w:ascii="宋体" w:hAnsi="宋体" w:eastAsia="宋体" w:cs="宋体"/>
                                <w:color w:val="000000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</w:pPr>
                          </w:p>
                          <w:p w14:paraId="3A33DDAD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ind w:leftChars="0"/>
                              <w:jc w:val="left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414141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</w:pPr>
                          </w:p>
                          <w:p w14:paraId="4888404F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 w:ascii="宋体" w:hAnsi="宋体" w:eastAsia="宋体" w:cs="宋体"/>
                                <w:color w:val="414141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</w:pPr>
                          </w:p>
                          <w:p w14:paraId="2EE428CB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 w:ascii="宋体" w:hAnsi="宋体" w:eastAsia="宋体" w:cs="宋体"/>
                                <w:color w:val="414141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</w:pPr>
                          </w:p>
                          <w:p w14:paraId="6560CA0A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MiSans" w:hAnsi="MiSans" w:eastAsia="MiSans" w:cs="MiSans"/>
                                <w:b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48.6pt;margin-top:124.25pt;height:236.65pt;width:534.85pt;z-index:251674624;mso-width-relative:page;mso-height-relative:page;" filled="f" stroked="f" coordsize="21600,21600" o:gfxdata="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Cm21PdcAAAALAQAADwAAAAAAAAABACAAAAAiAAAAZHJzL2Rvd25yZXYueG1sUEsB&#10;AhQAFAAAAAgAh07iQI1niee9AQAAYAMAAA4AAAAAAAAAAQAgAAAAJgEAAGRycy9lMm9Eb2MueG1s&#10;UEsFBgAAAAAGAAYAWQEAAFU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67414A23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 w:ascii="黑体" w:hAnsi="黑体" w:eastAsia="黑体" w:cs="黑体"/>
                          <w:b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语言</w:t>
                      </w:r>
                    </w:p>
                    <w:p w14:paraId="36298CD6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ind w:left="420" w:leftChars="0" w:hanging="420" w:firstLineChars="0"/>
                        <w:jc w:val="left"/>
                        <w:textAlignment w:val="auto"/>
                        <w:rPr>
                          <w:rFonts w:hint="eastAsia" w:ascii="黑体" w:hAnsi="黑体" w:eastAsia="黑体" w:cs="黑体"/>
                          <w:color w:val="414141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414141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Android Java</w:t>
                      </w:r>
                      <w:r>
                        <w:rPr>
                          <w:rFonts w:hint="eastAsia" w:ascii="黑体" w:hAnsi="黑体" w:eastAsia="黑体" w:cs="黑体"/>
                          <w:b/>
                          <w:bCs/>
                          <w:color w:val="414141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eastAsia" w:ascii="黑体" w:hAnsi="黑体" w:eastAsia="黑体" w:cs="黑体"/>
                          <w:color w:val="414141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扎实的 Java 基础，对泛型，内存模型，GC 策略等都有清楚的认识</w:t>
                      </w:r>
                    </w:p>
                    <w:p w14:paraId="40F97808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ind w:left="420" w:leftChars="0" w:hanging="420" w:firstLineChars="0"/>
                        <w:jc w:val="left"/>
                        <w:textAlignment w:val="auto"/>
                        <w:rPr>
                          <w:rFonts w:hint="eastAsia" w:ascii="黑体" w:hAnsi="黑体" w:eastAsia="黑体" w:cs="黑体"/>
                          <w:color w:val="414141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414141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Kotlin</w:t>
                      </w:r>
                      <w:r>
                        <w:rPr>
                          <w:rFonts w:hint="eastAsia" w:ascii="黑体" w:hAnsi="黑体" w:eastAsia="黑体" w:cs="黑体"/>
                          <w:b/>
                          <w:bCs/>
                          <w:color w:val="414141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eastAsia" w:ascii="黑体" w:hAnsi="黑体" w:eastAsia="黑体" w:cs="黑体"/>
                          <w:color w:val="414141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熟练使用 Kotlin 编写代码，对扩展函数，内联函数，高阶函数等都有一定程度的掌握</w:t>
                      </w:r>
                    </w:p>
                    <w:p w14:paraId="0E0A88A6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ind w:left="420" w:leftChars="0" w:hanging="420" w:firstLineChars="0"/>
                        <w:jc w:val="left"/>
                        <w:textAlignment w:val="auto"/>
                        <w:rPr>
                          <w:rFonts w:hint="eastAsia" w:ascii="黑体" w:hAnsi="黑体" w:eastAsia="黑体" w:cs="黑体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414141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 xml:space="preserve">React Native </w:t>
                      </w:r>
                      <w:r>
                        <w:rPr>
                          <w:rFonts w:hint="eastAsia" w:ascii="黑体" w:hAnsi="黑体" w:eastAsia="黑体" w:cs="黑体"/>
                          <w:color w:val="414141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熟练使用 React 编写代码，对 React Native sdk 有一定程度的认知</w:t>
                      </w:r>
                    </w:p>
                    <w:p w14:paraId="015283C4">
                      <w:pPr>
                        <w:rPr>
                          <w:rFonts w:hint="eastAsia"/>
                        </w:rPr>
                      </w:pPr>
                    </w:p>
                    <w:p w14:paraId="4E985B94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ind w:leftChars="0"/>
                        <w:jc w:val="left"/>
                        <w:rPr>
                          <w:rFonts w:hint="eastAsia" w:ascii="黑体" w:hAnsi="黑体" w:eastAsia="黑体" w:cs="黑体"/>
                          <w:b/>
                          <w:bCs/>
                          <w:color w:val="414141"/>
                          <w:kern w:val="0"/>
                          <w:sz w:val="24"/>
                          <w:szCs w:val="24"/>
                          <w:lang w:val="en-US" w:eastAsia="zh-CN" w:bidi="ar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/>
                          <w:bCs/>
                          <w:color w:val="414141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>专业技能</w:t>
                      </w:r>
                    </w:p>
                    <w:p w14:paraId="39EF9655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ind w:left="420" w:leftChars="0" w:hanging="420" w:firstLineChars="0"/>
                        <w:jc w:val="left"/>
                        <w:rPr>
                          <w:rFonts w:hint="eastAsia" w:ascii="黑体" w:hAnsi="黑体" w:eastAsia="黑体" w:cs="黑体"/>
                          <w:color w:val="000000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000000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具有跨端开发能力(Android,React Native,鸿蒙)</w:t>
                      </w:r>
                    </w:p>
                    <w:p w14:paraId="4CF2E82E">
                      <w:pPr>
                        <w:keepNext w:val="0"/>
                        <w:keepLines w:val="0"/>
                        <w:widowControl/>
                        <w:numPr>
                          <w:ilvl w:val="1"/>
                          <w:numId w:val="1"/>
                        </w:numPr>
                        <w:suppressLineNumbers w:val="0"/>
                        <w:ind w:left="840" w:leftChars="0" w:hanging="420" w:firstLineChars="0"/>
                        <w:jc w:val="left"/>
                        <w:rPr>
                          <w:rFonts w:hint="eastAsia" w:ascii="黑体" w:hAnsi="黑体" w:eastAsia="黑体" w:cs="黑体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000000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叮咚APP</w:t>
                      </w:r>
                    </w:p>
                    <w:p w14:paraId="5EEB3562">
                      <w:pPr>
                        <w:keepNext w:val="0"/>
                        <w:keepLines w:val="0"/>
                        <w:widowControl/>
                        <w:numPr>
                          <w:ilvl w:val="1"/>
                          <w:numId w:val="1"/>
                        </w:numPr>
                        <w:suppressLineNumbers w:val="0"/>
                        <w:ind w:left="840" w:leftChars="0" w:hanging="420" w:firstLineChars="0"/>
                        <w:jc w:val="left"/>
                        <w:rPr>
                          <w:rFonts w:hint="eastAsia" w:ascii="黑体" w:hAnsi="黑体" w:eastAsia="黑体" w:cs="黑体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000000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叮咚鸿蒙 app(鸿蒙架构搭建，鸿蒙路由封装，鸿蒙购物车，鸿蒙提单页)</w:t>
                      </w:r>
                    </w:p>
                    <w:p w14:paraId="5FA91391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"/>
                        </w:numPr>
                        <w:suppressLineNumbers w:val="0"/>
                        <w:ind w:left="420" w:leftChars="0" w:hanging="420" w:firstLineChars="0"/>
                        <w:jc w:val="left"/>
                        <w:rPr>
                          <w:rFonts w:hint="eastAsia" w:ascii="黑体" w:hAnsi="黑体" w:eastAsia="黑体" w:cs="黑体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000000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具有搭建成熟稳定的 react native 开发环境能力(搭建叮咚 react native 运行生态，经过生产验证)</w:t>
                      </w:r>
                    </w:p>
                    <w:p w14:paraId="3AE27714">
                      <w:pPr>
                        <w:keepNext w:val="0"/>
                        <w:keepLines w:val="0"/>
                        <w:widowControl/>
                        <w:numPr>
                          <w:ilvl w:val="1"/>
                          <w:numId w:val="2"/>
                        </w:numPr>
                        <w:suppressLineNumbers w:val="0"/>
                        <w:ind w:left="840" w:leftChars="0" w:hanging="420" w:firstLineChars="0"/>
                        <w:jc w:val="left"/>
                        <w:rPr>
                          <w:rFonts w:hint="eastAsia" w:ascii="黑体" w:hAnsi="黑体" w:eastAsia="黑体" w:cs="黑体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sz w:val="21"/>
                          <w:szCs w:val="21"/>
                        </w:rPr>
                        <w:t>Android，ts 代码分离架构</w:t>
                      </w:r>
                    </w:p>
                    <w:p w14:paraId="6C70E3F0">
                      <w:pPr>
                        <w:keepNext w:val="0"/>
                        <w:keepLines w:val="0"/>
                        <w:widowControl/>
                        <w:numPr>
                          <w:ilvl w:val="1"/>
                          <w:numId w:val="2"/>
                        </w:numPr>
                        <w:suppressLineNumbers w:val="0"/>
                        <w:ind w:left="840" w:leftChars="0" w:hanging="420" w:firstLineChars="0"/>
                        <w:jc w:val="left"/>
                        <w:rPr>
                          <w:rFonts w:hint="eastAsia" w:ascii="黑体" w:hAnsi="黑体" w:eastAsia="黑体" w:cs="黑体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sz w:val="21"/>
                          <w:szCs w:val="21"/>
                        </w:rPr>
                        <w:t>tti，crash，白屏监控等稳定的性监控平台。</w:t>
                      </w:r>
                    </w:p>
                    <w:p w14:paraId="36C73185">
                      <w:pPr>
                        <w:keepNext w:val="0"/>
                        <w:keepLines w:val="0"/>
                        <w:widowControl/>
                        <w:numPr>
                          <w:ilvl w:val="1"/>
                          <w:numId w:val="2"/>
                        </w:numPr>
                        <w:suppressLineNumbers w:val="0"/>
                        <w:ind w:left="840" w:leftChars="0" w:hanging="420" w:firstLineChars="0"/>
                        <w:jc w:val="left"/>
                        <w:rPr>
                          <w:rFonts w:hint="eastAsia" w:ascii="黑体" w:hAnsi="黑体" w:eastAsia="黑体" w:cs="黑体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sz w:val="21"/>
                          <w:szCs w:val="21"/>
                        </w:rPr>
                        <w:t>提供 Android 端单包和多包加载能力</w:t>
                      </w:r>
                    </w:p>
                    <w:p w14:paraId="104E9CA4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"/>
                        </w:numPr>
                        <w:suppressLineNumbers w:val="0"/>
                        <w:ind w:left="420" w:leftChars="0" w:hanging="420" w:firstLineChars="0"/>
                        <w:jc w:val="left"/>
                        <w:rPr>
                          <w:rFonts w:hint="eastAsia" w:ascii="黑体" w:hAnsi="黑体" w:eastAsia="黑体" w:cs="黑体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sz w:val="21"/>
                          <w:szCs w:val="21"/>
                        </w:rPr>
                        <w:t>多次对叮咚买菜 app 进行性能优化，提高冷启性能及 UI 页面展示优化，具有性能优化经验</w:t>
                      </w:r>
                      <w:r>
                        <w:rPr>
                          <w:rFonts w:hint="eastAsia" w:ascii="黑体" w:hAnsi="黑体" w:eastAsia="黑体" w:cs="黑体"/>
                          <w:sz w:val="21"/>
                          <w:szCs w:val="21"/>
                        </w:rPr>
                        <w:br w:type="textWrapping"/>
                      </w:r>
                      <w:r>
                        <w:rPr>
                          <w:rFonts w:hint="eastAsia" w:ascii="黑体" w:hAnsi="黑体" w:eastAsia="黑体" w:cs="黑体"/>
                          <w:sz w:val="21"/>
                          <w:szCs w:val="21"/>
                        </w:rPr>
                        <w:br w:type="textWrapping"/>
                      </w:r>
                    </w:p>
                    <w:p w14:paraId="00573453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jc w:val="left"/>
                        <w:rPr>
                          <w:rFonts w:hint="eastAsia" w:ascii="黑体" w:hAnsi="黑体" w:eastAsia="黑体" w:cs="黑体"/>
                          <w:sz w:val="21"/>
                          <w:szCs w:val="21"/>
                        </w:rPr>
                      </w:pPr>
                    </w:p>
                    <w:p w14:paraId="301DCC7C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jc w:val="left"/>
                        <w:rPr>
                          <w:rFonts w:hint="eastAsia" w:ascii="黑体" w:hAnsi="黑体" w:eastAsia="黑体" w:cs="黑体"/>
                          <w:sz w:val="21"/>
                          <w:szCs w:val="21"/>
                        </w:rPr>
                      </w:pPr>
                    </w:p>
                    <w:p w14:paraId="360E3954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jc w:val="left"/>
                        <w:rPr>
                          <w:rFonts w:hint="eastAsia" w:ascii="黑体" w:hAnsi="黑体" w:eastAsia="黑体" w:cs="黑体"/>
                          <w:sz w:val="21"/>
                          <w:szCs w:val="21"/>
                        </w:rPr>
                      </w:pPr>
                    </w:p>
                    <w:p w14:paraId="7CD37D05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jc w:val="left"/>
                        <w:rPr>
                          <w:rFonts w:hint="eastAsia" w:ascii="黑体" w:hAnsi="黑体" w:eastAsia="黑体" w:cs="黑体"/>
                          <w:color w:val="000000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</w:p>
                    <w:p w14:paraId="0949D3F0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ind w:left="420" w:leftChars="0"/>
                        <w:jc w:val="left"/>
                        <w:rPr>
                          <w:rFonts w:hint="eastAsia" w:ascii="黑体" w:hAnsi="黑体" w:eastAsia="黑体" w:cs="黑体"/>
                          <w:color w:val="000000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</w:p>
                    <w:p w14:paraId="25424A75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 w:ascii="宋体" w:hAnsi="宋体" w:eastAsia="宋体" w:cs="宋体"/>
                          <w:color w:val="000000"/>
                          <w:kern w:val="0"/>
                          <w:sz w:val="20"/>
                          <w:szCs w:val="20"/>
                          <w:lang w:val="en-US" w:eastAsia="zh-CN" w:bidi="ar"/>
                        </w:rPr>
                      </w:pPr>
                    </w:p>
                    <w:p w14:paraId="3A33DDAD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ind w:leftChars="0"/>
                        <w:jc w:val="left"/>
                        <w:rPr>
                          <w:rFonts w:hint="eastAsia" w:ascii="黑体" w:hAnsi="黑体" w:eastAsia="黑体" w:cs="黑体"/>
                          <w:b/>
                          <w:bCs/>
                          <w:color w:val="414141"/>
                          <w:kern w:val="0"/>
                          <w:sz w:val="24"/>
                          <w:szCs w:val="24"/>
                          <w:lang w:val="en-US" w:eastAsia="zh-CN" w:bidi="ar"/>
                        </w:rPr>
                      </w:pPr>
                    </w:p>
                    <w:p w14:paraId="4888404F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 w:ascii="宋体" w:hAnsi="宋体" w:eastAsia="宋体" w:cs="宋体"/>
                          <w:color w:val="414141"/>
                          <w:kern w:val="0"/>
                          <w:sz w:val="20"/>
                          <w:szCs w:val="20"/>
                          <w:lang w:val="en-US" w:eastAsia="zh-CN" w:bidi="ar"/>
                        </w:rPr>
                      </w:pPr>
                    </w:p>
                    <w:p w14:paraId="2EE428CB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 w:ascii="宋体" w:hAnsi="宋体" w:eastAsia="宋体" w:cs="宋体"/>
                          <w:color w:val="414141"/>
                          <w:kern w:val="0"/>
                          <w:sz w:val="20"/>
                          <w:szCs w:val="20"/>
                          <w:lang w:val="en-US" w:eastAsia="zh-CN" w:bidi="ar"/>
                        </w:rPr>
                      </w:pPr>
                    </w:p>
                    <w:p w14:paraId="6560CA0A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default" w:ascii="MiSans" w:hAnsi="MiSans" w:eastAsia="MiSans" w:cs="MiSans"/>
                          <w:b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阿里巴巴普惠体" w:hAnsi="阿里巴巴普惠体" w:eastAsia="阿里巴巴普惠体" w:cs="阿里巴巴普惠体"/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-566420</wp:posOffset>
                </wp:positionH>
                <wp:positionV relativeFrom="paragraph">
                  <wp:posOffset>8115300</wp:posOffset>
                </wp:positionV>
                <wp:extent cx="915035" cy="332105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5035" cy="332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70148F">
                            <w:pPr>
                              <w:pStyle w:val="8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240" w:afterAutospacing="0" w:line="240" w:lineRule="auto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自我评价</w:t>
                            </w:r>
                          </w:p>
                          <w:p w14:paraId="3B8492A9">
                            <w:pPr>
                              <w:jc w:val="left"/>
                              <w:rPr>
                                <w:rFonts w:hint="eastAsia" w:ascii="汉仪旗黑-55简" w:hAnsi="汉仪旗黑-55简" w:eastAsia="汉仪旗黑-55简" w:cs="汉仪旗黑-55简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4.6pt;margin-top:639pt;height:26.15pt;width:72.05pt;z-index:251673600;mso-width-relative:page;mso-height-relative:page;" filled="f" stroked="f" coordsize="21600,21600" o:gfxdata="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QwBAAd0AAAAMAQAADwAAAAAAAAABACAAAAAiAAAA&#10;ZHJzL2Rvd25yZXYueG1sUEsBAhQAFAAAAAgAh07iQGRRGJY7AgAAZwQAAA4AAAAAAAAAAQAgAAAA&#10;LA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A70148F">
                      <w:pPr>
                        <w:pStyle w:val="8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240" w:afterAutospacing="0" w:line="240" w:lineRule="auto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自我评价</w:t>
                      </w:r>
                    </w:p>
                    <w:p w14:paraId="3B8492A9">
                      <w:pPr>
                        <w:jc w:val="left"/>
                        <w:rPr>
                          <w:rFonts w:hint="eastAsia" w:ascii="汉仪旗黑-55简" w:hAnsi="汉仪旗黑-55简" w:eastAsia="汉仪旗黑-55简" w:cs="汉仪旗黑-55简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阿里巴巴普惠体" w:hAnsi="阿里巴巴普惠体" w:eastAsia="阿里巴巴普惠体" w:cs="阿里巴巴普惠体"/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-547370</wp:posOffset>
                </wp:positionH>
                <wp:positionV relativeFrom="paragraph">
                  <wp:posOffset>6367780</wp:posOffset>
                </wp:positionV>
                <wp:extent cx="915035" cy="399415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5035" cy="3994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737CA7">
                            <w:pPr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项目经历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3.1pt;margin-top:501.4pt;height:31.45pt;width:72.05pt;z-index:251672576;mso-width-relative:page;mso-height-relative:page;" filled="f" stroked="f" coordsize="21600,21600" o:gfxdata="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yogiqdwAAAAMAQAADwAAAAAAAAABACAAAAAiAAAA&#10;ZHJzL2Rvd25yZXYueG1sUEsBAhQAFAAAAAgAh07iQHEVoik8AgAAZwQAAA4AAAAAAAAAAQAgAAAA&#10;K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8737CA7">
                      <w:pPr>
                        <w:jc w:val="lef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项目经历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阿里巴巴普惠体" w:hAnsi="阿里巴巴普惠体" w:eastAsia="阿里巴巴普惠体" w:cs="阿里巴巴普惠体"/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-566420</wp:posOffset>
                </wp:positionH>
                <wp:positionV relativeFrom="paragraph">
                  <wp:posOffset>1208405</wp:posOffset>
                </wp:positionV>
                <wp:extent cx="915035" cy="313055"/>
                <wp:effectExtent l="0" t="0" r="0" b="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5035" cy="3130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39C83C">
                            <w:pPr>
                              <w:pStyle w:val="8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240" w:afterAutospacing="0" w:line="240" w:lineRule="auto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专业能力</w:t>
                            </w:r>
                          </w:p>
                          <w:p w14:paraId="52F3C747">
                            <w:pPr>
                              <w:jc w:val="left"/>
                              <w:rPr>
                                <w:rFonts w:hint="eastAsia" w:ascii="汉仪旗黑-55简" w:hAnsi="汉仪旗黑-55简" w:eastAsia="汉仪旗黑-55简" w:cs="汉仪旗黑-55简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4.6pt;margin-top:95.15pt;height:24.65pt;width:72.05pt;z-index:251670528;mso-width-relative:page;mso-height-relative:page;" filled="f" stroked="f" coordsize="21600,21600" o:gfxdata="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fX8oldwAAAAKAQAADwAAAAAAAAABACAAAAAiAAAA&#10;ZHJzL2Rvd25yZXYueG1sUEsBAhQAFAAAAAgAh07iQFtz95g8AgAAZwQAAA4AAAAAAAAAAQAgAAAA&#10;K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839C83C">
                      <w:pPr>
                        <w:pStyle w:val="8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240" w:afterAutospacing="0" w:line="240" w:lineRule="auto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专业能力</w:t>
                      </w:r>
                    </w:p>
                    <w:p w14:paraId="52F3C747">
                      <w:pPr>
                        <w:jc w:val="left"/>
                        <w:rPr>
                          <w:rFonts w:hint="eastAsia" w:ascii="汉仪旗黑-55简" w:hAnsi="汉仪旗黑-55简" w:eastAsia="汉仪旗黑-55简" w:cs="汉仪旗黑-55简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阿里巴巴普惠体" w:hAnsi="阿里巴巴普惠体" w:eastAsia="阿里巴巴普惠体" w:cs="阿里巴巴普惠体"/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-690245</wp:posOffset>
                </wp:positionH>
                <wp:positionV relativeFrom="paragraph">
                  <wp:posOffset>4716145</wp:posOffset>
                </wp:positionV>
                <wp:extent cx="1064260" cy="323215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4260" cy="323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8BC51B">
                            <w:pPr>
                              <w:pStyle w:val="8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240" w:afterAutospacing="0" w:line="240" w:lineRule="auto"/>
                              <w:jc w:val="left"/>
                              <w:textAlignment w:val="auto"/>
                              <w:rPr>
                                <w:rFonts w:hint="default" w:ascii="MiSans" w:hAnsi="MiSans" w:eastAsia="MiSans" w:cs="MiSans"/>
                                <w:b w:val="0"/>
                                <w:bCs w:val="0"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MiSans" w:hAnsi="MiSans" w:eastAsia="MiSans" w:cs="MiSans"/>
                                <w:b/>
                                <w:bCs/>
                                <w:color w:val="FFFFFF" w:themeColor="background1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MiSans" w:hAnsi="MiSans" w:eastAsia="MiSans" w:cs="MiSans"/>
                                <w:b/>
                                <w:bCs/>
                                <w:color w:val="FFFFFF" w:themeColor="background1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工作经历</w:t>
                            </w:r>
                          </w:p>
                          <w:p w14:paraId="320F0F09">
                            <w:pPr>
                              <w:jc w:val="left"/>
                              <w:rPr>
                                <w:rFonts w:hint="eastAsia" w:ascii="汉仪旗黑-55简" w:hAnsi="汉仪旗黑-55简" w:eastAsia="汉仪旗黑-55简" w:cs="汉仪旗黑-55简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4.35pt;margin-top:371.35pt;height:25.45pt;width:83.8pt;z-index:251671552;mso-width-relative:page;mso-height-relative:page;" filled="f" stroked="f" coordsize="21600,21600" o:gfxdata="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EDPNePcAAAACwEAAA8AAAAAAAAAAQAgAAAAIgAAAGRy&#10;cy9kb3ducmV2LnhtbFBLAQIUABQAAAAIAIdO4kAXGuv1OgIAAGYEAAAOAAAAAAAAAAEAIAAAACs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48BC51B">
                      <w:pPr>
                        <w:pStyle w:val="8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240" w:afterAutospacing="0" w:line="240" w:lineRule="auto"/>
                        <w:jc w:val="left"/>
                        <w:textAlignment w:val="auto"/>
                        <w:rPr>
                          <w:rFonts w:hint="default" w:ascii="MiSans" w:hAnsi="MiSans" w:eastAsia="MiSans" w:cs="MiSans"/>
                          <w:b w:val="0"/>
                          <w:bCs w:val="0"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MiSans" w:hAnsi="MiSans" w:eastAsia="MiSans" w:cs="MiSans"/>
                          <w:b/>
                          <w:bCs/>
                          <w:color w:val="FFFFFF" w:themeColor="background1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MiSans" w:hAnsi="MiSans" w:eastAsia="MiSans" w:cs="MiSans"/>
                          <w:b/>
                          <w:bCs/>
                          <w:color w:val="FFFFFF" w:themeColor="background1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工作经历</w:t>
                      </w:r>
                    </w:p>
                    <w:p w14:paraId="320F0F09">
                      <w:pPr>
                        <w:jc w:val="left"/>
                        <w:rPr>
                          <w:rFonts w:hint="eastAsia" w:ascii="汉仪旗黑-55简" w:hAnsi="汉仪旗黑-55简" w:eastAsia="汉仪旗黑-55简" w:cs="汉仪旗黑-55简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阿里巴巴普惠体" w:hAnsi="阿里巴巴普惠体" w:eastAsia="阿里巴巴普惠体" w:cs="阿里巴巴普惠体"/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748030</wp:posOffset>
                </wp:positionH>
                <wp:positionV relativeFrom="paragraph">
                  <wp:posOffset>2931160</wp:posOffset>
                </wp:positionV>
                <wp:extent cx="1209675" cy="408940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9675" cy="408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FBA5F1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8.9pt;margin-top:230.8pt;height:32.2pt;width:95.25pt;z-index:251676672;mso-width-relative:page;mso-height-relative:page;" filled="f" stroked="f" coordsize="21600,21600" o:gfxdata="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7z7Xl9wAAAALAQAADwAAAAAAAAABACAAAAAiAAAA&#10;ZHJzL2Rvd25yZXYueG1sUEsBAhQAFAAAAAgAh07iQCb3cYc8AgAAaAQAAA4AAAAAAAAAAQAgAAAA&#10;K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DFBA5F1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阿里巴巴普惠体" w:hAnsi="阿里巴巴普惠体" w:eastAsia="阿里巴巴普惠体" w:cs="阿里巴巴普惠体"/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-693420</wp:posOffset>
                </wp:positionH>
                <wp:positionV relativeFrom="paragraph">
                  <wp:posOffset>8484870</wp:posOffset>
                </wp:positionV>
                <wp:extent cx="6673850" cy="869950"/>
                <wp:effectExtent l="0" t="0" r="0" b="0"/>
                <wp:wrapNone/>
                <wp:docPr id="58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3850" cy="869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817BEA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 w:ascii="MiSans" w:hAnsi="MiSans" w:eastAsia="MiSans" w:cs="MiSans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MiSans" w:hAnsi="MiSans" w:eastAsia="MiSans" w:cs="MiSans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MiSans" w:hAnsi="MiSans" w:eastAsia="MiSans" w:cs="MiSans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MiSans" w:hAnsi="MiSans" w:eastAsia="MiSans" w:cs="MiSans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MiSans" w:hAnsi="MiSans" w:eastAsia="MiSans" w:cs="MiSans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MiSans" w:hAnsi="MiSans" w:eastAsia="MiSans" w:cs="MiSans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MiSans" w:hAnsi="MiSans" w:eastAsia="MiSans" w:cs="MiSans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MiSans" w:hAnsi="MiSans" w:eastAsia="MiSans" w:cs="MiSans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MiSans" w:hAnsi="MiSans" w:eastAsia="MiSans" w:cs="MiSans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MiSans" w:hAnsi="MiSans" w:eastAsia="MiSans" w:cs="MiSans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MiSans" w:hAnsi="MiSans" w:eastAsia="MiSans" w:cs="MiSans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MiSans" w:hAnsi="MiSans" w:eastAsia="MiSans" w:cs="MiSans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MiSans" w:hAnsi="MiSans" w:eastAsia="MiSans" w:cs="MiSans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MiSans" w:hAnsi="MiSans" w:eastAsia="MiSans" w:cs="MiSans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MiSans" w:hAnsi="MiSans" w:eastAsia="MiSans" w:cs="MiSans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MiSans" w:hAnsi="MiSans" w:eastAsia="MiSans" w:cs="MiSans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MiSans" w:hAnsi="MiSans" w:eastAsia="MiSans" w:cs="MiSans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MiSans" w:hAnsi="MiSans" w:eastAsia="MiSans" w:cs="MiSans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MiSans" w:hAnsi="MiSans" w:eastAsia="MiSans" w:cs="MiSans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MiSans" w:hAnsi="MiSans" w:eastAsia="MiSans" w:cs="MiSans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MiSans" w:hAnsi="MiSans" w:eastAsia="MiSans" w:cs="MiSans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MiSans" w:hAnsi="MiSans" w:eastAsia="MiSans" w:cs="MiSans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MiSans" w:hAnsi="MiSans" w:eastAsia="MiSans" w:cs="MiSans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MiSans" w:hAnsi="MiSans" w:eastAsia="MiSans" w:cs="MiSans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MiSans" w:hAnsi="MiSans" w:eastAsia="MiSans" w:cs="MiSans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MiSans" w:hAnsi="MiSans" w:eastAsia="MiSans" w:cs="MiSans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MiSans" w:hAnsi="MiSans" w:eastAsia="MiSans" w:cs="MiSans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MiSans" w:hAnsi="MiSans" w:eastAsia="MiSans" w:cs="MiSans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MiSans" w:hAnsi="MiSans" w:eastAsia="MiSans" w:cs="MiSans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MiSans" w:hAnsi="MiSans" w:eastAsia="MiSans" w:cs="MiSans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MiSans" w:hAnsi="MiSans" w:eastAsia="MiSans" w:cs="MiSans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MiSans" w:hAnsi="MiSans" w:eastAsia="MiSans" w:cs="MiSans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MiSans" w:hAnsi="MiSans" w:eastAsia="MiSans" w:cs="MiSans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MiSans" w:hAnsi="MiSans" w:eastAsia="MiSans" w:cs="MiSans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MiSans" w:hAnsi="MiSans" w:eastAsia="MiSans" w:cs="MiSans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MiSans" w:hAnsi="MiSans" w:eastAsia="MiSans" w:cs="MiSans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MiSans" w:hAnsi="MiSans" w:eastAsia="MiSans" w:cs="MiSans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MiSans" w:hAnsi="MiSans" w:eastAsia="MiSans" w:cs="MiSans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MiSans" w:hAnsi="MiSans" w:eastAsia="MiSans" w:cs="MiSans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MiSans" w:hAnsi="MiSans" w:eastAsia="MiSans" w:cs="MiSans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MiSans" w:hAnsi="MiSans" w:eastAsia="MiSans" w:cs="MiSans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MiSans" w:hAnsi="MiSans" w:eastAsia="MiSans" w:cs="MiSans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MiSans" w:hAnsi="MiSans" w:eastAsia="MiSans" w:cs="MiSans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MiSans" w:hAnsi="MiSans" w:eastAsia="MiSans" w:cs="MiSans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MiSans" w:hAnsi="MiSans" w:eastAsia="MiSans" w:cs="MiSans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MiSans" w:hAnsi="MiSans" w:eastAsia="MiSans" w:cs="MiSans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MiSans" w:hAnsi="MiSans" w:eastAsia="MiSans" w:cs="MiSans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MiSans" w:hAnsi="MiSans" w:eastAsia="MiSans" w:cs="MiSans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MiSans" w:hAnsi="MiSans" w:eastAsia="MiSans" w:cs="MiSans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MiSans" w:hAnsi="MiSans" w:eastAsia="MiSans" w:cs="MiSans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MiSans" w:hAnsi="MiSans" w:eastAsia="MiSans" w:cs="MiSans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MiSans" w:hAnsi="MiSans" w:eastAsia="MiSans" w:cs="MiSans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MiSans" w:hAnsi="MiSans" w:eastAsia="MiSans" w:cs="MiSans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MiSans" w:hAnsi="MiSans" w:eastAsia="MiSans" w:cs="MiSans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MiSans" w:hAnsi="MiSans" w:eastAsia="MiSans" w:cs="MiSans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MiSans" w:hAnsi="MiSans" w:eastAsia="MiSans" w:cs="MiSans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MiSans" w:hAnsi="MiSans" w:eastAsia="MiSans" w:cs="MiSans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MiSans" w:hAnsi="MiSans" w:eastAsia="MiSans" w:cs="MiSans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MiSans" w:hAnsi="MiSans" w:eastAsia="MiSans" w:cs="MiSans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MiSans" w:hAnsi="MiSans" w:eastAsia="MiSans" w:cs="MiSans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MiSans" w:hAnsi="MiSans" w:eastAsia="MiSans" w:cs="MiSans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MiSans" w:hAnsi="MiSans" w:eastAsia="MiSans" w:cs="MiSans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MiSans" w:hAnsi="MiSans" w:eastAsia="MiSans" w:cs="MiSans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MiSans" w:hAnsi="MiSans" w:eastAsia="MiSans" w:cs="MiSans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MiSans" w:hAnsi="MiSans" w:eastAsia="MiSans" w:cs="MiSans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MiSans" w:hAnsi="MiSans" w:eastAsia="MiSans" w:cs="MiSans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MiSans" w:hAnsi="MiSans" w:eastAsia="MiSans" w:cs="MiSans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MiSans" w:hAnsi="MiSans" w:eastAsia="MiSans" w:cs="MiSans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MiSans" w:hAnsi="MiSans" w:eastAsia="MiSans" w:cs="MiSans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MiSans" w:hAnsi="MiSans" w:eastAsia="MiSans" w:cs="MiSans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MiSans" w:hAnsi="MiSans" w:eastAsia="MiSans" w:cs="MiSans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MiSans" w:hAnsi="MiSans" w:eastAsia="MiSans" w:cs="MiSans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MiSans" w:hAnsi="MiSans" w:eastAsia="MiSans" w:cs="MiSans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MiSans" w:hAnsi="MiSans" w:eastAsia="MiSans" w:cs="MiSans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MiSans" w:hAnsi="MiSans" w:eastAsia="MiSans" w:cs="MiSans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MiSans" w:hAnsi="MiSans" w:eastAsia="MiSans" w:cs="MiSans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MiSans" w:hAnsi="MiSans" w:eastAsia="MiSans" w:cs="MiSans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MiSans" w:hAnsi="MiSans" w:eastAsia="MiSans" w:cs="MiSans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MiSans" w:hAnsi="MiSans" w:eastAsia="MiSans" w:cs="MiSans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MiSans" w:hAnsi="MiSans" w:eastAsia="MiSans" w:cs="MiSans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MiSans" w:hAnsi="MiSans" w:eastAsia="MiSans" w:cs="MiSans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MiSans" w:hAnsi="MiSans" w:eastAsia="MiSans" w:cs="MiSans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MiSans" w:hAnsi="MiSans" w:eastAsia="MiSans" w:cs="MiSans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MiSans" w:hAnsi="MiSans" w:eastAsia="MiSans" w:cs="MiSans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MiSans" w:hAnsi="MiSans" w:eastAsia="MiSans" w:cs="MiSans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MiSans" w:hAnsi="MiSans" w:eastAsia="MiSans" w:cs="MiSans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MiSans" w:hAnsi="MiSans" w:eastAsia="MiSans" w:cs="MiSans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MiSans" w:hAnsi="MiSans" w:eastAsia="MiSans" w:cs="MiSans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MiSans" w:hAnsi="MiSans" w:eastAsia="MiSans" w:cs="MiSans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MiSans" w:hAnsi="MiSans" w:eastAsia="MiSans" w:cs="MiSans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MiSans" w:hAnsi="MiSans" w:eastAsia="MiSans" w:cs="MiSans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MiSans" w:hAnsi="MiSans" w:eastAsia="MiSans" w:cs="MiSans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4.6pt;margin-top:668.1pt;height:68.5pt;width:525.5pt;z-index:251668480;mso-width-relative:page;mso-height-relative:page;" filled="f" stroked="f" coordsize="21600,21600" o:gfxdata="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Dt5ju94AAAAOAQAADwAAAAAAAAABACAAAAAiAAAA&#10;ZHJzL2Rvd25yZXYueG1sUEsBAhQAFAAAAAgAh07iQDa9RUo6AgAAaAQAAA4AAAAAAAAAAQAgAAAA&#10;LQ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4817BEA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 w:ascii="MiSans" w:hAnsi="MiSans" w:eastAsia="MiSans" w:cs="MiSans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MiSans" w:hAnsi="MiSans" w:eastAsia="MiSans" w:cs="MiSans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MiSans" w:hAnsi="MiSans" w:eastAsia="MiSans" w:cs="MiSans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MiSans" w:hAnsi="MiSans" w:eastAsia="MiSans" w:cs="MiSans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MiSans" w:hAnsi="MiSans" w:eastAsia="MiSans" w:cs="MiSans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MiSans" w:hAnsi="MiSans" w:eastAsia="MiSans" w:cs="MiSans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MiSans" w:hAnsi="MiSans" w:eastAsia="MiSans" w:cs="MiSans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MiSans" w:hAnsi="MiSans" w:eastAsia="MiSans" w:cs="MiSans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MiSans" w:hAnsi="MiSans" w:eastAsia="MiSans" w:cs="MiSans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MiSans" w:hAnsi="MiSans" w:eastAsia="MiSans" w:cs="MiSans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MiSans" w:hAnsi="MiSans" w:eastAsia="MiSans" w:cs="MiSans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MiSans" w:hAnsi="MiSans" w:eastAsia="MiSans" w:cs="MiSans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MiSans" w:hAnsi="MiSans" w:eastAsia="MiSans" w:cs="MiSans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MiSans" w:hAnsi="MiSans" w:eastAsia="MiSans" w:cs="MiSans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MiSans" w:hAnsi="MiSans" w:eastAsia="MiSans" w:cs="MiSans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MiSans" w:hAnsi="MiSans" w:eastAsia="MiSans" w:cs="MiSans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MiSans" w:hAnsi="MiSans" w:eastAsia="MiSans" w:cs="MiSans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MiSans" w:hAnsi="MiSans" w:eastAsia="MiSans" w:cs="MiSans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MiSans" w:hAnsi="MiSans" w:eastAsia="MiSans" w:cs="MiSans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MiSans" w:hAnsi="MiSans" w:eastAsia="MiSans" w:cs="MiSans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MiSans" w:hAnsi="MiSans" w:eastAsia="MiSans" w:cs="MiSans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MiSans" w:hAnsi="MiSans" w:eastAsia="MiSans" w:cs="MiSans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MiSans" w:hAnsi="MiSans" w:eastAsia="MiSans" w:cs="MiSans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MiSans" w:hAnsi="MiSans" w:eastAsia="MiSans" w:cs="MiSans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MiSans" w:hAnsi="MiSans" w:eastAsia="MiSans" w:cs="MiSans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MiSans" w:hAnsi="MiSans" w:eastAsia="MiSans" w:cs="MiSans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MiSans" w:hAnsi="MiSans" w:eastAsia="MiSans" w:cs="MiSans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MiSans" w:hAnsi="MiSans" w:eastAsia="MiSans" w:cs="MiSans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MiSans" w:hAnsi="MiSans" w:eastAsia="MiSans" w:cs="MiSans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MiSans" w:hAnsi="MiSans" w:eastAsia="MiSans" w:cs="MiSans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MiSans" w:hAnsi="MiSans" w:eastAsia="MiSans" w:cs="MiSans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MiSans" w:hAnsi="MiSans" w:eastAsia="MiSans" w:cs="MiSans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MiSans" w:hAnsi="MiSans" w:eastAsia="MiSans" w:cs="MiSans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MiSans" w:hAnsi="MiSans" w:eastAsia="MiSans" w:cs="MiSans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MiSans" w:hAnsi="MiSans" w:eastAsia="MiSans" w:cs="MiSans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MiSans" w:hAnsi="MiSans" w:eastAsia="MiSans" w:cs="MiSans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MiSans" w:hAnsi="MiSans" w:eastAsia="MiSans" w:cs="MiSans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MiSans" w:hAnsi="MiSans" w:eastAsia="MiSans" w:cs="MiSans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MiSans" w:hAnsi="MiSans" w:eastAsia="MiSans" w:cs="MiSans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MiSans" w:hAnsi="MiSans" w:eastAsia="MiSans" w:cs="MiSans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MiSans" w:hAnsi="MiSans" w:eastAsia="MiSans" w:cs="MiSans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MiSans" w:hAnsi="MiSans" w:eastAsia="MiSans" w:cs="MiSans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MiSans" w:hAnsi="MiSans" w:eastAsia="MiSans" w:cs="MiSans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MiSans" w:hAnsi="MiSans" w:eastAsia="MiSans" w:cs="MiSans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MiSans" w:hAnsi="MiSans" w:eastAsia="MiSans" w:cs="MiSans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MiSans" w:hAnsi="MiSans" w:eastAsia="MiSans" w:cs="MiSans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MiSans" w:hAnsi="MiSans" w:eastAsia="MiSans" w:cs="MiSans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MiSans" w:hAnsi="MiSans" w:eastAsia="MiSans" w:cs="MiSans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MiSans" w:hAnsi="MiSans" w:eastAsia="MiSans" w:cs="MiSans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MiSans" w:hAnsi="MiSans" w:eastAsia="MiSans" w:cs="MiSans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MiSans" w:hAnsi="MiSans" w:eastAsia="MiSans" w:cs="MiSans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MiSans" w:hAnsi="MiSans" w:eastAsia="MiSans" w:cs="MiSans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MiSans" w:hAnsi="MiSans" w:eastAsia="MiSans" w:cs="MiSans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MiSans" w:hAnsi="MiSans" w:eastAsia="MiSans" w:cs="MiSans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MiSans" w:hAnsi="MiSans" w:eastAsia="MiSans" w:cs="MiSans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MiSans" w:hAnsi="MiSans" w:eastAsia="MiSans" w:cs="MiSans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MiSans" w:hAnsi="MiSans" w:eastAsia="MiSans" w:cs="MiSans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MiSans" w:hAnsi="MiSans" w:eastAsia="MiSans" w:cs="MiSans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MiSans" w:hAnsi="MiSans" w:eastAsia="MiSans" w:cs="MiSans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MiSans" w:hAnsi="MiSans" w:eastAsia="MiSans" w:cs="MiSans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MiSans" w:hAnsi="MiSans" w:eastAsia="MiSans" w:cs="MiSans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MiSans" w:hAnsi="MiSans" w:eastAsia="MiSans" w:cs="MiSans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MiSans" w:hAnsi="MiSans" w:eastAsia="MiSans" w:cs="MiSans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MiSans" w:hAnsi="MiSans" w:eastAsia="MiSans" w:cs="MiSans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MiSans" w:hAnsi="MiSans" w:eastAsia="MiSans" w:cs="MiSans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MiSans" w:hAnsi="MiSans" w:eastAsia="MiSans" w:cs="MiSans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MiSans" w:hAnsi="MiSans" w:eastAsia="MiSans" w:cs="MiSans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MiSans" w:hAnsi="MiSans" w:eastAsia="MiSans" w:cs="MiSans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MiSans" w:hAnsi="MiSans" w:eastAsia="MiSans" w:cs="MiSans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MiSans" w:hAnsi="MiSans" w:eastAsia="MiSans" w:cs="MiSans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MiSans" w:hAnsi="MiSans" w:eastAsia="MiSans" w:cs="MiSans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MiSans" w:hAnsi="MiSans" w:eastAsia="MiSans" w:cs="MiSans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MiSans" w:hAnsi="MiSans" w:eastAsia="MiSans" w:cs="MiSans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MiSans" w:hAnsi="MiSans" w:eastAsia="MiSans" w:cs="MiSans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MiSans" w:hAnsi="MiSans" w:eastAsia="MiSans" w:cs="MiSans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MiSans" w:hAnsi="MiSans" w:eastAsia="MiSans" w:cs="MiSans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MiSans" w:hAnsi="MiSans" w:eastAsia="MiSans" w:cs="MiSans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MiSans" w:hAnsi="MiSans" w:eastAsia="MiSans" w:cs="MiSans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MiSans" w:hAnsi="MiSans" w:eastAsia="MiSans" w:cs="MiSans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MiSans" w:hAnsi="MiSans" w:eastAsia="MiSans" w:cs="MiSans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MiSans" w:hAnsi="MiSans" w:eastAsia="MiSans" w:cs="MiSans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MiSans" w:hAnsi="MiSans" w:eastAsia="MiSans" w:cs="MiSans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MiSans" w:hAnsi="MiSans" w:eastAsia="MiSans" w:cs="MiSans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MiSans" w:hAnsi="MiSans" w:eastAsia="MiSans" w:cs="MiSans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MiSans" w:hAnsi="MiSans" w:eastAsia="MiSans" w:cs="MiSans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MiSans" w:hAnsi="MiSans" w:eastAsia="MiSans" w:cs="MiSans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MiSans" w:hAnsi="MiSans" w:eastAsia="MiSans" w:cs="MiSans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MiSans" w:hAnsi="MiSans" w:eastAsia="MiSans" w:cs="MiSans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MiSans" w:hAnsi="MiSans" w:eastAsia="MiSans" w:cs="MiSans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MiSans" w:hAnsi="MiSans" w:eastAsia="MiSans" w:cs="MiSans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MiSans" w:hAnsi="MiSans" w:eastAsia="MiSans" w:cs="MiSans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MiSans" w:hAnsi="MiSans" w:eastAsia="MiSans" w:cs="MiSans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br w:type="textWrapping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-161290</wp:posOffset>
                </wp:positionH>
                <wp:positionV relativeFrom="paragraph">
                  <wp:posOffset>8160385</wp:posOffset>
                </wp:positionV>
                <wp:extent cx="788035" cy="259080"/>
                <wp:effectExtent l="0" t="0" r="4445" b="0"/>
                <wp:wrapNone/>
                <wp:docPr id="79" name="组合 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8035" cy="259080"/>
                          <a:chOff x="1899" y="3717"/>
                          <a:chExt cx="1241" cy="408"/>
                        </a:xfrm>
                      </wpg:grpSpPr>
                      <wps:wsp>
                        <wps:cNvPr id="80" name="梯形 20"/>
                        <wps:cNvSpPr/>
                        <wps:spPr>
                          <a:xfrm>
                            <a:off x="1998" y="3717"/>
                            <a:ext cx="1143" cy="408"/>
                          </a:xfrm>
                          <a:prstGeom prst="trapezoid">
                            <a:avLst>
                              <a:gd name="adj" fmla="val 46078"/>
                            </a:avLst>
                          </a:prstGeom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5496615E">
                              <w:pPr>
                                <w:jc w:val="center"/>
                                <w:rPr>
                                  <w:rFonts w:hint="eastAsia" w:ascii="汉仪旗黑-55简" w:hAnsi="汉仪旗黑-55简" w:eastAsia="汉仪旗黑-55简" w:cs="汉仪旗黑-55简"/>
                                </w:rPr>
                              </w:pP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81" name="梯形 17"/>
                        <wps:cNvSpPr/>
                        <wps:spPr>
                          <a:xfrm>
                            <a:off x="1899" y="3717"/>
                            <a:ext cx="1143" cy="408"/>
                          </a:xfrm>
                          <a:prstGeom prst="trapezoid">
                            <a:avLst>
                              <a:gd name="adj" fmla="val 46078"/>
                            </a:avLst>
                          </a:prstGeom>
                          <a:solidFill>
                            <a:schemeClr val="accent1">
                              <a:lumMod val="75000"/>
                            </a:scheme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08052B8D">
                              <w:pPr>
                                <w:jc w:val="center"/>
                                <w:rPr>
                                  <w:rFonts w:hint="eastAsia" w:ascii="汉仪旗黑-55简" w:hAnsi="汉仪旗黑-55简" w:eastAsia="汉仪旗黑-55简" w:cs="汉仪旗黑-55简"/>
                                </w:rPr>
                              </w:pPr>
                            </w:p>
                          </w:txbxContent>
                        </wps:txbx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2.7pt;margin-top:642.55pt;height:20.4pt;width:62.05pt;z-index:251661312;mso-width-relative:page;mso-height-relative:page;" coordorigin="1899,3717" coordsize="1241,408" o:gfxdata="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">
                <o:lock v:ext="edit" aspectratio="f"/>
                <v:shape id="梯形 20" o:spid="_x0000_s1026" style="position:absolute;left:1998;top:3717;height:408;width:1143;v-text-anchor:middle;" fillcolor="#A6DDEA [1300]" filled="t" stroked="f" coordsize="1143,408" o:gfxdata="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DQSMe5AAAA2wAA&#10;AA8AAAAAAAAAAQAgAAAAIgAAAGRycy9kb3ducmV2LnhtbFBLAQIUABQAAAAIAIdO4kAzLwWeOwAA&#10;ADkAAAAQAAAAAAAAAAEAIAAAAAgBAABkcnMvc2hhcGV4bWwueG1sUEsFBgAAAAAGAAYAWwEAALID&#10;AAAAAA==&#10;" path="m0,408l187,0,955,0,1143,408xe">
                  <v:path textboxrect="0,0,1143,408" o:connectlocs="571,0;93,204;571,408;1049,204" o:connectangles="247,164,82,0"/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5496615E">
                        <w:pPr>
                          <w:jc w:val="center"/>
                          <w:rPr>
                            <w:rFonts w:hint="eastAsia" w:ascii="汉仪旗黑-55简" w:hAnsi="汉仪旗黑-55简" w:eastAsia="汉仪旗黑-55简" w:cs="汉仪旗黑-55简"/>
                          </w:rPr>
                        </w:pPr>
                      </w:p>
                    </w:txbxContent>
                  </v:textbox>
                </v:shape>
                <v:shape id="梯形 17" o:spid="_x0000_s1026" style="position:absolute;left:1899;top:3717;height:408;width:1143;v-text-anchor:middle;" fillcolor="#227A8F [2404]" filled="t" stroked="f" coordsize="1143,408" o:gfxdata="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rqu3MvQAA&#10;ANsAAAAPAAAAAAAAAAEAIAAAACIAAABkcnMvZG93bnJldi54bWxQSwECFAAUAAAACACHTuJAMy8F&#10;njsAAAA5AAAAEAAAAAAAAAABACAAAAAMAQAAZHJzL3NoYXBleG1sLnhtbFBLBQYAAAAABgAGAFsB&#10;AAC2AwAAAAA=&#10;" path="m0,408l187,0,955,0,1143,408xe">
                  <v:path textboxrect="0,0,1143,408" o:connectlocs="571,0;93,204;571,408;1049,204" o:connectangles="247,164,82,0"/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08052B8D">
                        <w:pPr>
                          <w:jc w:val="center"/>
                          <w:rPr>
                            <w:rFonts w:hint="eastAsia" w:ascii="汉仪旗黑-55简" w:hAnsi="汉仪旗黑-55简" w:eastAsia="汉仪旗黑-55简" w:cs="汉仪旗黑-55简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618490</wp:posOffset>
                </wp:positionH>
                <wp:positionV relativeFrom="paragraph">
                  <wp:posOffset>8278495</wp:posOffset>
                </wp:positionV>
                <wp:extent cx="5281295" cy="0"/>
                <wp:effectExtent l="0" t="0" r="0" b="0"/>
                <wp:wrapNone/>
                <wp:docPr id="72" name="直接连接符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81295" cy="0"/>
                        </a:xfrm>
                        <a:prstGeom prst="line">
                          <a:avLst/>
                        </a:prstGeom>
                        <a:ln w="12700" cap="rnd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8.7pt;margin-top:651.85pt;height:0pt;width:415.85pt;z-index:251687936;mso-width-relative:page;mso-height-relative:page;" filled="f" stroked="t" coordsize="21600,21600" o:gfxdata="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x&#10;iSSH2QAAAAwBAAAPAAAAAAAAAAEAIAAAACIAAABkcnMvZG93bnJldi54bWxQSwECFAAUAAAACACH&#10;TuJAmVIMdeoBAAC+AwAADgAAAAAAAAABACAAAAAoAQAAZHJzL2Uyb0RvYy54bWxQSwUGAAAAAAYA&#10;BgBZAQAAhAUAAAAA&#10;">
                <v:fill on="f" focussize="0,0"/>
                <v:stroke weight="1pt" color="#BFBFBF [2412]" joinstyle="round" endcap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阿里巴巴普惠体" w:hAnsi="阿里巴巴普惠体" w:eastAsia="阿里巴巴普惠体" w:cs="阿里巴巴普惠体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-633095</wp:posOffset>
                </wp:positionH>
                <wp:positionV relativeFrom="paragraph">
                  <wp:posOffset>8160385</wp:posOffset>
                </wp:positionV>
                <wp:extent cx="725805" cy="259080"/>
                <wp:effectExtent l="0" t="0" r="5715" b="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5805" cy="25908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5DAAEF3">
                            <w:pPr>
                              <w:jc w:val="center"/>
                              <w:rPr>
                                <w:rFonts w:hint="eastAsia" w:ascii="汉仪旗黑-55简" w:hAnsi="汉仪旗黑-55简" w:eastAsia="汉仪旗黑-55简" w:cs="汉仪旗黑-55简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9.85pt;margin-top:642.55pt;height:20.4pt;width:57.15pt;z-index:251666432;v-text-anchor:middle;mso-width-relative:page;mso-height-relative:page;" fillcolor="#227A8F [2404]" filled="t" stroked="f" coordsize="21600,21600" o:gfxdata="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wQFJWdsAAAAMAQAADwAAAAAAAAABACAAAAAi&#10;AAAAZHJzL2Rvd25yZXYueG1sUEsBAhQAFAAAAAgAh07iQEYYO3wHAgAAAgQAAA4AAAAAAAAAAQAg&#10;AAAAKgEAAGRycy9lMm9Eb2MueG1sUEsFBgAAAAAGAAYAWQEAAKMFAAAAAA=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25DAAEF3">
                      <w:pPr>
                        <w:jc w:val="center"/>
                        <w:rPr>
                          <w:rFonts w:hint="eastAsia" w:ascii="汉仪旗黑-55简" w:hAnsi="汉仪旗黑-55简" w:eastAsia="汉仪旗黑-55简" w:cs="汉仪旗黑-55简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="阿里巴巴普惠体" w:hAnsi="阿里巴巴普惠体" w:eastAsia="阿里巴巴普惠体" w:cs="阿里巴巴普惠体"/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-693420</wp:posOffset>
                </wp:positionH>
                <wp:positionV relativeFrom="paragraph">
                  <wp:posOffset>6823710</wp:posOffset>
                </wp:positionV>
                <wp:extent cx="6659245" cy="777240"/>
                <wp:effectExtent l="0" t="0" r="0" b="0"/>
                <wp:wrapNone/>
                <wp:docPr id="10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9245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B7C91D7">
                            <w:pPr>
                              <w:rPr>
                                <w:rFonts w:hint="eastAsia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54.6pt;margin-top:537.3pt;height:61.2pt;width:524.35pt;z-index:251667456;mso-width-relative:page;mso-height-relative:page;" filled="f" stroked="f" coordsize="21600,21600" o:gfxdata="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JzoK2DaAAAADgEAAA8AAAAAAAAAAQAgAAAAIgAAAGRycy9kb3ducmV2Lnht&#10;bFBLAQIUABQAAAAIAIdO4kBQUXBovgEAAGADAAAOAAAAAAAAAAEAIAAAACkBAABkcnMvZTJvRG9j&#10;LnhtbFBLBQYAAAAABgAGAFkBAABZ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7B7C91D7">
                      <w:pPr>
                        <w:rPr>
                          <w:rFonts w:hint="eastAsia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1968500</wp:posOffset>
                </wp:positionH>
                <wp:positionV relativeFrom="paragraph">
                  <wp:posOffset>-225425</wp:posOffset>
                </wp:positionV>
                <wp:extent cx="2774950" cy="1347470"/>
                <wp:effectExtent l="0" t="0" r="0" b="0"/>
                <wp:wrapNone/>
                <wp:docPr id="31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4950" cy="13474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B87013F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00" w:lineRule="auto"/>
                              <w:ind w:left="0" w:lef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出生年月：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1990.09</w:t>
                            </w:r>
                          </w:p>
                          <w:p w14:paraId="1D1B4A83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00" w:lineRule="auto"/>
                              <w:ind w:left="210" w:leftChars="0" w:hanging="210" w:hangingChars="10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MiSans" w:hAnsi="MiSans" w:eastAsia="MiSans" w:cs="MiSans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性    别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男                          </w:t>
                            </w:r>
                          </w:p>
                          <w:p w14:paraId="48979EAA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00" w:lineRule="auto"/>
                              <w:ind w:left="0" w:lef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毕业院校：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Cs w:val="21"/>
                                <w:lang w:val="en-US" w:eastAsia="zh-CN"/>
                              </w:rPr>
                              <w:t>大连理工大学城市学院</w:t>
                            </w:r>
                          </w:p>
                          <w:p w14:paraId="45C261F1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00" w:lineRule="auto"/>
                              <w:ind w:left="0" w:lef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学    历：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本科（统招）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</w:t>
                            </w:r>
                          </w:p>
                          <w:p w14:paraId="4600A26A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00" w:lineRule="auto"/>
                              <w:ind w:firstLine="240" w:firstLineChars="10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</w:p>
                          <w:p w14:paraId="17B77E6A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00" w:lineRule="auto"/>
                              <w:ind w:firstLine="240" w:firstLineChars="10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</w:t>
                            </w:r>
                          </w:p>
                          <w:p w14:paraId="400224A0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00" w:lineRule="auto"/>
                              <w:ind w:firstLine="240" w:firstLineChars="10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现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住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广东广州市</w:t>
                            </w:r>
                          </w:p>
                          <w:p w14:paraId="298AF128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0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 w14:paraId="3D37FE91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0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" o:spid="_x0000_s1026" o:spt="202" type="#_x0000_t202" style="position:absolute;left:0pt;margin-left:155pt;margin-top:-17.75pt;height:106.1pt;width:218.5pt;z-index:251679744;v-text-anchor:bottom;mso-width-relative:page;mso-height-relative:page;" filled="f" stroked="f" coordsize="21600,21600" o:gfxdata="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DvQdpl2wAAAAsBAAAPAAAAAAAAAAEAIAAA&#10;ACIAAABkcnMvZG93bnJldi54bWxQSwECFAAUAAAACACHTuJA2jDlLUICAAB2BAAADgAAAAAAAAAB&#10;ACAAAAAqAQAAZHJzL2Uyb0RvYy54bWxQSwUGAAAAAAYABgBZAQAA3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B87013F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00" w:lineRule="auto"/>
                        <w:ind w:left="0" w:leftChars="0" w:firstLine="0" w:firstLineChars="0"/>
                        <w:jc w:val="left"/>
                        <w:textAlignment w:val="auto"/>
                        <w:outlineLvl w:val="9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出生年月：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1990.09</w:t>
                      </w:r>
                    </w:p>
                    <w:p w14:paraId="1D1B4A83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00" w:lineRule="auto"/>
                        <w:ind w:left="210" w:leftChars="0" w:hanging="210" w:hangingChars="100"/>
                        <w:jc w:val="left"/>
                        <w:textAlignment w:val="auto"/>
                        <w:outlineLvl w:val="9"/>
                        <w:rPr>
                          <w:rFonts w:hint="eastAsia" w:ascii="MiSans" w:hAnsi="MiSans" w:eastAsia="MiSans" w:cs="MiSans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性    别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男                          </w:t>
                      </w:r>
                    </w:p>
                    <w:p w14:paraId="48979EAA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00" w:lineRule="auto"/>
                        <w:ind w:left="0" w:lef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毕业院校：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Cs w:val="21"/>
                          <w:lang w:val="en-US" w:eastAsia="zh-CN"/>
                        </w:rPr>
                        <w:t>大连理工大学城市学院</w:t>
                      </w:r>
                    </w:p>
                    <w:p w14:paraId="45C261F1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00" w:lineRule="auto"/>
                        <w:ind w:left="0" w:lef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学    历：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本科（统招）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</w:t>
                      </w:r>
                    </w:p>
                    <w:p w14:paraId="4600A26A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00" w:lineRule="auto"/>
                        <w:ind w:firstLine="240" w:firstLineChars="10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</w:p>
                    <w:p w14:paraId="17B77E6A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00" w:lineRule="auto"/>
                        <w:ind w:firstLine="240" w:firstLineChars="10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</w:t>
                      </w:r>
                    </w:p>
                    <w:p w14:paraId="400224A0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00" w:lineRule="auto"/>
                        <w:ind w:firstLine="240" w:firstLineChars="10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现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住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广东广州市</w:t>
                      </w:r>
                    </w:p>
                    <w:p w14:paraId="298AF128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0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 w14:paraId="3D37FE91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0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-693420</wp:posOffset>
                </wp:positionH>
                <wp:positionV relativeFrom="paragraph">
                  <wp:posOffset>-225425</wp:posOffset>
                </wp:positionV>
                <wp:extent cx="2579370" cy="1391920"/>
                <wp:effectExtent l="0" t="0" r="0" b="0"/>
                <wp:wrapNone/>
                <wp:docPr id="62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9370" cy="1391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13A3E2F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00" w:lineRule="auto"/>
                              <w:ind w:left="0" w:lef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姓    名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罗志然  </w:t>
                            </w:r>
                          </w:p>
                          <w:p w14:paraId="49163023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00" w:lineRule="auto"/>
                              <w:ind w:left="0" w:lef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电    话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18516607913</w:t>
                            </w:r>
                          </w:p>
                          <w:p w14:paraId="24BFDCFD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00" w:lineRule="auto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邮    箱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Cs w:val="21"/>
                                <w:lang w:val="en-US" w:eastAsia="zh-CN"/>
                              </w:rPr>
                              <w:t>18516607913@163.com</w:t>
                            </w:r>
                          </w:p>
                          <w:p w14:paraId="7D2F0002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00" w:lineRule="auto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工作年限：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10年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" o:spid="_x0000_s1026" o:spt="202" type="#_x0000_t202" style="position:absolute;left:0pt;margin-left:-54.6pt;margin-top:-17.75pt;height:109.6pt;width:203.1pt;z-index:251678720;mso-width-relative:page;mso-height-relative:page;" filled="f" stroked="f" coordsize="21600,21600" o:gfxdata="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M/5jF9wAAAAMAQAADwAAAAAAAAAB&#10;ACAAAAAiAAAAZHJzL2Rvd25yZXYueG1sUEsBAhQAFAAAAAgAh07iQBeW1b5FAgAAdgQAAA4AAAAA&#10;AAAAAQAgAAAAKw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13A3E2F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00" w:lineRule="auto"/>
                        <w:ind w:left="0" w:lef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姓    名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罗志然  </w:t>
                      </w:r>
                    </w:p>
                    <w:p w14:paraId="49163023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00" w:lineRule="auto"/>
                        <w:ind w:left="0" w:leftChars="0" w:firstLine="0" w:firstLineChars="0"/>
                        <w:jc w:val="left"/>
                        <w:textAlignment w:val="auto"/>
                        <w:outlineLvl w:val="9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电    话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18516607913</w:t>
                      </w:r>
                    </w:p>
                    <w:p w14:paraId="24BFDCFD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00" w:lineRule="auto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邮    箱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Cs w:val="21"/>
                          <w:lang w:val="en-US" w:eastAsia="zh-CN"/>
                        </w:rPr>
                        <w:t>18516607913@163.com</w:t>
                      </w:r>
                    </w:p>
                    <w:p w14:paraId="7D2F0002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00" w:lineRule="auto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工作年限：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10年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-161290</wp:posOffset>
                </wp:positionH>
                <wp:positionV relativeFrom="paragraph">
                  <wp:posOffset>6489065</wp:posOffset>
                </wp:positionV>
                <wp:extent cx="788035" cy="259080"/>
                <wp:effectExtent l="0" t="0" r="4445" b="0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8035" cy="259080"/>
                          <a:chOff x="1899" y="3717"/>
                          <a:chExt cx="1241" cy="408"/>
                        </a:xfrm>
                      </wpg:grpSpPr>
                      <wps:wsp>
                        <wps:cNvPr id="61" name="梯形 20"/>
                        <wps:cNvSpPr/>
                        <wps:spPr>
                          <a:xfrm>
                            <a:off x="1998" y="3717"/>
                            <a:ext cx="1143" cy="408"/>
                          </a:xfrm>
                          <a:prstGeom prst="trapezoid">
                            <a:avLst>
                              <a:gd name="adj" fmla="val 46078"/>
                            </a:avLst>
                          </a:prstGeom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68AE6C87">
                              <w:pPr>
                                <w:jc w:val="center"/>
                                <w:rPr>
                                  <w:rFonts w:hint="eastAsia" w:ascii="汉仪旗黑-55简" w:hAnsi="汉仪旗黑-55简" w:eastAsia="汉仪旗黑-55简" w:cs="汉仪旗黑-55简"/>
                                </w:rPr>
                              </w:pP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63" name="梯形 17"/>
                        <wps:cNvSpPr/>
                        <wps:spPr>
                          <a:xfrm>
                            <a:off x="1899" y="3717"/>
                            <a:ext cx="1143" cy="408"/>
                          </a:xfrm>
                          <a:prstGeom prst="trapezoid">
                            <a:avLst>
                              <a:gd name="adj" fmla="val 46078"/>
                            </a:avLst>
                          </a:prstGeom>
                          <a:solidFill>
                            <a:schemeClr val="accent1">
                              <a:lumMod val="75000"/>
                            </a:scheme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2B510A99">
                              <w:pPr>
                                <w:jc w:val="center"/>
                                <w:rPr>
                                  <w:rFonts w:hint="eastAsia" w:ascii="汉仪旗黑-55简" w:hAnsi="汉仪旗黑-55简" w:eastAsia="汉仪旗黑-55简" w:cs="汉仪旗黑-55简"/>
                                </w:rPr>
                              </w:pPr>
                            </w:p>
                          </w:txbxContent>
                        </wps:txbx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2.7pt;margin-top:510.95pt;height:20.4pt;width:62.05pt;z-index:251660288;mso-width-relative:page;mso-height-relative:page;" coordorigin="1899,3717" coordsize="1241,408" o:gfxdata="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">
                <o:lock v:ext="edit" aspectratio="f"/>
                <v:shape id="梯形 20" o:spid="_x0000_s1026" style="position:absolute;left:1998;top:3717;height:408;width:1143;v-text-anchor:middle;" fillcolor="#A6DDEA [1300]" filled="t" stroked="f" coordsize="1143,408" o:gfxdata="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5ALpr4A&#10;AADbAAAADwAAAAAAAAABACAAAAAiAAAAZHJzL2Rvd25yZXYueG1sUEsBAhQAFAAAAAgAh07iQDMv&#10;BZ47AAAAOQAAABAAAAAAAAAAAQAgAAAADQEAAGRycy9zaGFwZXhtbC54bWxQSwUGAAAAAAYABgBb&#10;AQAAtwMAAAAA&#10;" path="m0,408l187,0,955,0,1143,408xe">
                  <v:path textboxrect="0,0,1143,408" o:connectlocs="571,0;93,204;571,408;1049,204" o:connectangles="247,164,82,0"/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68AE6C87">
                        <w:pPr>
                          <w:jc w:val="center"/>
                          <w:rPr>
                            <w:rFonts w:hint="eastAsia" w:ascii="汉仪旗黑-55简" w:hAnsi="汉仪旗黑-55简" w:eastAsia="汉仪旗黑-55简" w:cs="汉仪旗黑-55简"/>
                          </w:rPr>
                        </w:pPr>
                      </w:p>
                    </w:txbxContent>
                  </v:textbox>
                </v:shape>
                <v:shape id="梯形 17" o:spid="_x0000_s1026" style="position:absolute;left:1899;top:3717;height:408;width:1143;v-text-anchor:middle;" fillcolor="#227A8F [2404]" filled="t" stroked="f" coordsize="1143,408" o:gfxdata="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EODDavQAA&#10;ANsAAAAPAAAAAAAAAAEAIAAAACIAAABkcnMvZG93bnJldi54bWxQSwECFAAUAAAACACHTuJAMy8F&#10;njsAAAA5AAAAEAAAAAAAAAABACAAAAAMAQAAZHJzL3NoYXBleG1sLnhtbFBLBQYAAAAABgAGAFsB&#10;AAC2AwAAAAA=&#10;" path="m0,408l187,0,955,0,1143,408xe">
                  <v:path textboxrect="0,0,1143,408" o:connectlocs="571,0;93,204;571,408;1049,204" o:connectangles="247,164,82,0"/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2B510A99">
                        <w:pPr>
                          <w:jc w:val="center"/>
                          <w:rPr>
                            <w:rFonts w:hint="eastAsia" w:ascii="汉仪旗黑-55简" w:hAnsi="汉仪旗黑-55简" w:eastAsia="汉仪旗黑-55简" w:cs="汉仪旗黑-55简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-161290</wp:posOffset>
                </wp:positionH>
                <wp:positionV relativeFrom="paragraph">
                  <wp:posOffset>4764405</wp:posOffset>
                </wp:positionV>
                <wp:extent cx="788035" cy="259080"/>
                <wp:effectExtent l="0" t="0" r="4445" b="0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8035" cy="259080"/>
                          <a:chOff x="1899" y="3717"/>
                          <a:chExt cx="1241" cy="408"/>
                        </a:xfrm>
                      </wpg:grpSpPr>
                      <wps:wsp>
                        <wps:cNvPr id="29" name="梯形 20"/>
                        <wps:cNvSpPr/>
                        <wps:spPr>
                          <a:xfrm>
                            <a:off x="1998" y="3717"/>
                            <a:ext cx="1143" cy="408"/>
                          </a:xfrm>
                          <a:prstGeom prst="trapezoid">
                            <a:avLst>
                              <a:gd name="adj" fmla="val 46078"/>
                            </a:avLst>
                          </a:prstGeom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D708514">
                              <w:pPr>
                                <w:jc w:val="center"/>
                                <w:rPr>
                                  <w:rFonts w:hint="eastAsia" w:ascii="汉仪旗黑-55简" w:hAnsi="汉仪旗黑-55简" w:eastAsia="汉仪旗黑-55简" w:cs="汉仪旗黑-55简"/>
                                </w:rPr>
                              </w:pP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33" name="梯形 17"/>
                        <wps:cNvSpPr/>
                        <wps:spPr>
                          <a:xfrm>
                            <a:off x="1899" y="3717"/>
                            <a:ext cx="1143" cy="408"/>
                          </a:xfrm>
                          <a:prstGeom prst="trapezoid">
                            <a:avLst>
                              <a:gd name="adj" fmla="val 46078"/>
                            </a:avLst>
                          </a:prstGeom>
                          <a:solidFill>
                            <a:schemeClr val="accent1">
                              <a:lumMod val="75000"/>
                            </a:scheme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61291928">
                              <w:pPr>
                                <w:jc w:val="center"/>
                                <w:rPr>
                                  <w:rFonts w:hint="eastAsia" w:ascii="汉仪旗黑-55简" w:hAnsi="汉仪旗黑-55简" w:eastAsia="汉仪旗黑-55简" w:cs="汉仪旗黑-55简"/>
                                </w:rPr>
                              </w:pPr>
                            </w:p>
                          </w:txbxContent>
                        </wps:txbx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2.7pt;margin-top:375.15pt;height:20.4pt;width:62.05pt;z-index:251659264;mso-width-relative:page;mso-height-relative:page;" coordorigin="1899,3717" coordsize="1241,408" o:gfxdata="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">
                <o:lock v:ext="edit" aspectratio="f"/>
                <v:shape id="梯形 20" o:spid="_x0000_s1026" style="position:absolute;left:1998;top:3717;height:408;width:1143;v-text-anchor:middle;" fillcolor="#A6DDEA [1300]" filled="t" stroked="f" coordsize="1143,408" o:gfxdata="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jL5gvQAA&#10;ANsAAAAPAAAAAAAAAAEAIAAAACIAAABkcnMvZG93bnJldi54bWxQSwECFAAUAAAACACHTuJAMy8F&#10;njsAAAA5AAAAEAAAAAAAAAABACAAAAAMAQAAZHJzL3NoYXBleG1sLnhtbFBLBQYAAAAABgAGAFsB&#10;AAC2AwAAAAA=&#10;" path="m0,408l187,0,955,0,1143,408xe">
                  <v:path textboxrect="0,0,1143,408" o:connectlocs="571,0;93,204;571,408;1049,204" o:connectangles="247,164,82,0"/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7D708514">
                        <w:pPr>
                          <w:jc w:val="center"/>
                          <w:rPr>
                            <w:rFonts w:hint="eastAsia" w:ascii="汉仪旗黑-55简" w:hAnsi="汉仪旗黑-55简" w:eastAsia="汉仪旗黑-55简" w:cs="汉仪旗黑-55简"/>
                          </w:rPr>
                        </w:pPr>
                      </w:p>
                    </w:txbxContent>
                  </v:textbox>
                </v:shape>
                <v:shape id="梯形 17" o:spid="_x0000_s1026" style="position:absolute;left:1899;top:3717;height:408;width:1143;v-text-anchor:middle;" fillcolor="#227A8F [2404]" filled="t" stroked="f" coordsize="1143,408" o:gfxdata="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4sfx74A&#10;AADbAAAADwAAAAAAAAABACAAAAAiAAAAZHJzL2Rvd25yZXYueG1sUEsBAhQAFAAAAAgAh07iQDMv&#10;BZ47AAAAOQAAABAAAAAAAAAAAQAgAAAADQEAAGRycy9zaGFwZXhtbC54bWxQSwUGAAAAAAYABgBb&#10;AQAAtwMAAAAA&#10;" path="m0,408l187,0,955,0,1143,408xe">
                  <v:path textboxrect="0,0,1143,408" o:connectlocs="571,0;93,204;571,408;1049,204" o:connectangles="247,164,82,0"/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61291928">
                        <w:pPr>
                          <w:jc w:val="center"/>
                          <w:rPr>
                            <w:rFonts w:hint="eastAsia" w:ascii="汉仪旗黑-55简" w:hAnsi="汉仪旗黑-55简" w:eastAsia="汉仪旗黑-55简" w:cs="汉仪旗黑-55简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-161290</wp:posOffset>
                </wp:positionH>
                <wp:positionV relativeFrom="paragraph">
                  <wp:posOffset>1266190</wp:posOffset>
                </wp:positionV>
                <wp:extent cx="788035" cy="259080"/>
                <wp:effectExtent l="0" t="0" r="0" b="0"/>
                <wp:wrapNone/>
                <wp:docPr id="21" name="组合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8035" cy="259080"/>
                          <a:chOff x="1899" y="3717"/>
                          <a:chExt cx="1241" cy="408"/>
                        </a:xfrm>
                      </wpg:grpSpPr>
                      <wps:wsp>
                        <wps:cNvPr id="20" name="梯形 20"/>
                        <wps:cNvSpPr/>
                        <wps:spPr>
                          <a:xfrm>
                            <a:off x="1998" y="3717"/>
                            <a:ext cx="1143" cy="408"/>
                          </a:xfrm>
                          <a:prstGeom prst="trapezoid">
                            <a:avLst>
                              <a:gd name="adj" fmla="val 46078"/>
                            </a:avLst>
                          </a:prstGeom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5DE199B7">
                              <w:pPr>
                                <w:jc w:val="center"/>
                                <w:rPr>
                                  <w:rFonts w:hint="eastAsia" w:ascii="汉仪旗黑-55简" w:hAnsi="汉仪旗黑-55简" w:eastAsia="汉仪旗黑-55简" w:cs="汉仪旗黑-55简"/>
                                </w:rPr>
                              </w:pP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7" name="梯形 17"/>
                        <wps:cNvSpPr/>
                        <wps:spPr>
                          <a:xfrm>
                            <a:off x="1899" y="3717"/>
                            <a:ext cx="1143" cy="408"/>
                          </a:xfrm>
                          <a:prstGeom prst="trapezoid">
                            <a:avLst>
                              <a:gd name="adj" fmla="val 46078"/>
                            </a:avLst>
                          </a:prstGeom>
                          <a:solidFill>
                            <a:schemeClr val="accent1">
                              <a:lumMod val="75000"/>
                            </a:scheme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2B1B1036">
                              <w:pPr>
                                <w:jc w:val="center"/>
                                <w:rPr>
                                  <w:rFonts w:hint="eastAsia" w:ascii="汉仪旗黑-55简" w:hAnsi="汉仪旗黑-55简" w:eastAsia="汉仪旗黑-55简" w:cs="汉仪旗黑-55简"/>
                                </w:rPr>
                              </w:pPr>
                            </w:p>
                          </w:txbxContent>
                        </wps:txbx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2.7pt;margin-top:99.7pt;height:20.4pt;width:62.05pt;z-index:251662336;mso-width-relative:page;mso-height-relative:page;" coordorigin="1899,3717" coordsize="1241,408" o:gfxdata="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">
                <o:lock v:ext="edit" aspectratio="f"/>
                <v:shape id="_x0000_s1026" o:spid="_x0000_s1026" style="position:absolute;left:1998;top:3717;height:408;width:1143;v-text-anchor:middle;" fillcolor="#A6DDEA [1300]" filled="t" stroked="f" coordsize="1143,408" o:gfxdata="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Wthf9ugAAANsA&#10;AAAPAAAAAAAAAAEAIAAAACIAAABkcnMvZG93bnJldi54bWxQSwECFAAUAAAACACHTuJAMy8FnjsA&#10;AAA5AAAAEAAAAAAAAAABACAAAAAJAQAAZHJzL3NoYXBleG1sLnhtbFBLBQYAAAAABgAGAFsBAACz&#10;AwAAAAA=&#10;" path="m0,408l187,0,955,0,1143,408xe">
                  <v:path textboxrect="0,0,1143,408" o:connectlocs="571,0;93,204;571,408;1049,204" o:connectangles="247,164,82,0"/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5DE199B7">
                        <w:pPr>
                          <w:jc w:val="center"/>
                          <w:rPr>
                            <w:rFonts w:hint="eastAsia" w:ascii="汉仪旗黑-55简" w:hAnsi="汉仪旗黑-55简" w:eastAsia="汉仪旗黑-55简" w:cs="汉仪旗黑-55简"/>
                          </w:rPr>
                        </w:pPr>
                      </w:p>
                    </w:txbxContent>
                  </v:textbox>
                </v:shape>
                <v:shape id="_x0000_s1026" o:spid="_x0000_s1026" style="position:absolute;left:1899;top:3717;height:408;width:1143;v-text-anchor:middle;" fillcolor="#227A8F [2404]" filled="t" stroked="f" coordsize="1143,408" o:gfxdata="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wVFpLsAAADb&#10;AAAADwAAAAAAAAABACAAAAAiAAAAZHJzL2Rvd25yZXYueG1sUEsBAhQAFAAAAAgAh07iQDMvBZ47&#10;AAAAOQAAABAAAAAAAAAAAQAgAAAACgEAAGRycy9zaGFwZXhtbC54bWxQSwUGAAAAAAYABgBbAQAA&#10;tAMAAAAA&#10;" path="m0,408l187,0,955,0,1143,408xe">
                  <v:path textboxrect="0,0,1143,408" o:connectlocs="571,0;93,204;571,408;1049,204" o:connectangles="247,164,82,0"/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2B1B1036">
                        <w:pPr>
                          <w:jc w:val="center"/>
                          <w:rPr>
                            <w:rFonts w:hint="eastAsia" w:ascii="汉仪旗黑-55简" w:hAnsi="汉仪旗黑-55简" w:eastAsia="汉仪旗黑-55简" w:cs="汉仪旗黑-55简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618490</wp:posOffset>
                </wp:positionH>
                <wp:positionV relativeFrom="paragraph">
                  <wp:posOffset>6607175</wp:posOffset>
                </wp:positionV>
                <wp:extent cx="5281295" cy="0"/>
                <wp:effectExtent l="0" t="0" r="0" b="0"/>
                <wp:wrapNone/>
                <wp:docPr id="71" name="直接连接符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81295" cy="0"/>
                        </a:xfrm>
                        <a:prstGeom prst="line">
                          <a:avLst/>
                        </a:prstGeom>
                        <a:ln w="12700" cap="rnd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8.7pt;margin-top:520.25pt;height:0pt;width:415.85pt;z-index:251686912;mso-width-relative:page;mso-height-relative:page;" filled="f" stroked="t" coordsize="21600,21600" o:gfxdata="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HJ+&#10;i1fYAAAADAEAAA8AAAAAAAAAAQAgAAAAIgAAAGRycy9kb3ducmV2LnhtbFBLAQIUABQAAAAIAIdO&#10;4kA5zhh16gEAAL4DAAAOAAAAAAAAAAEAIAAAACcBAABkcnMvZTJvRG9jLnhtbFBLBQYAAAAABgAG&#10;AFkBAACDBQAAAAA=&#10;">
                <v:fill on="f" focussize="0,0"/>
                <v:stroke weight="1pt" color="#BFBFBF [2412]" joinstyle="round" endcap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618490</wp:posOffset>
                </wp:positionH>
                <wp:positionV relativeFrom="paragraph">
                  <wp:posOffset>4892675</wp:posOffset>
                </wp:positionV>
                <wp:extent cx="5281295" cy="0"/>
                <wp:effectExtent l="0" t="0" r="0" b="0"/>
                <wp:wrapNone/>
                <wp:docPr id="70" name="直接连接符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81295" cy="0"/>
                        </a:xfrm>
                        <a:prstGeom prst="line">
                          <a:avLst/>
                        </a:prstGeom>
                        <a:ln w="12700" cap="rnd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8.7pt;margin-top:385.25pt;height:0pt;width:415.85pt;z-index:251685888;mso-width-relative:page;mso-height-relative:page;" filled="f" stroked="t" coordsize="21600,21600" o:gfxdata="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p+pv&#10;PtgAAAAKAQAADwAAAAAAAAABACAAAAAiAAAAZHJzL2Rvd25yZXYueG1sUEsBAhQAFAAAAAgAh07i&#10;QFm6FHXpAQAAvgMAAA4AAAAAAAAAAQAgAAAAJwEAAGRycy9lMm9Eb2MueG1sUEsFBgAAAAAGAAYA&#10;WQEAAIIFAAAAAA==&#10;">
                <v:fill on="f" focussize="0,0"/>
                <v:stroke weight="1pt" color="#BFBFBF [2412]" joinstyle="round" endcap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618490</wp:posOffset>
                </wp:positionH>
                <wp:positionV relativeFrom="paragraph">
                  <wp:posOffset>1387475</wp:posOffset>
                </wp:positionV>
                <wp:extent cx="5281295" cy="0"/>
                <wp:effectExtent l="0" t="0" r="0" b="0"/>
                <wp:wrapNone/>
                <wp:docPr id="67" name="直接连接符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805940" y="2289175"/>
                          <a:ext cx="5281295" cy="0"/>
                        </a:xfrm>
                        <a:prstGeom prst="line">
                          <a:avLst/>
                        </a:prstGeom>
                        <a:ln w="12700" cap="rnd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8.7pt;margin-top:109.25pt;height:0pt;width:415.85pt;z-index:251684864;mso-width-relative:page;mso-height-relative:page;" filled="f" stroked="t" coordsize="21600,21600" o:gfxdata="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Cq2uOq2AAAAAoBAAAPAAAAAAAAAAEAIAAAACIAAABkcnMvZG93bnJldi54&#10;bWxQSwECFAAUAAAACACHTuJAbJMKTPoBAADKAwAADgAAAAAAAAABACAAAAAnAQAAZHJzL2Uyb0Rv&#10;Yy54bWxQSwUGAAAAAAYABgBZAQAAkwUAAAAA&#10;">
                <v:fill on="f" focussize="0,0"/>
                <v:stroke weight="1pt" color="#BFBFBF [2412]" joinstyle="round" endcap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阿里巴巴普惠体" w:hAnsi="阿里巴巴普惠体" w:eastAsia="阿里巴巴普惠体" w:cs="阿里巴巴普惠体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-633095</wp:posOffset>
                </wp:positionH>
                <wp:positionV relativeFrom="paragraph">
                  <wp:posOffset>6489065</wp:posOffset>
                </wp:positionV>
                <wp:extent cx="725805" cy="259080"/>
                <wp:effectExtent l="0" t="0" r="5715" b="0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5805" cy="25908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B043063">
                            <w:pPr>
                              <w:jc w:val="center"/>
                              <w:rPr>
                                <w:rFonts w:hint="eastAsia" w:ascii="汉仪旗黑-55简" w:hAnsi="汉仪旗黑-55简" w:eastAsia="汉仪旗黑-55简" w:cs="汉仪旗黑-55简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9.85pt;margin-top:510.95pt;height:20.4pt;width:57.15pt;z-index:251665408;v-text-anchor:middle;mso-width-relative:page;mso-height-relative:page;" fillcolor="#227A8F [2404]" filled="t" stroked="f" coordsize="21600,21600" o:gfxdata="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Bwq1oHZAAAADAEAAA8AAAAAAAAAAQAgAAAAIgAA&#10;AGRycy9kb3ducmV2LnhtbFBLAQIUABQAAAAIAIdO4kB8BoeeBwIAAAAEAAAOAAAAAAAAAAEAIAAA&#10;ACgBAABkcnMvZTJvRG9jLnhtbFBLBQYAAAAABgAGAFkBAAChBQAAAAA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4B043063">
                      <w:pPr>
                        <w:jc w:val="center"/>
                        <w:rPr>
                          <w:rFonts w:hint="eastAsia" w:ascii="汉仪旗黑-55简" w:hAnsi="汉仪旗黑-55简" w:eastAsia="汉仪旗黑-55简" w:cs="汉仪旗黑-55简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="阿里巴巴普惠体" w:hAnsi="阿里巴巴普惠体" w:eastAsia="阿里巴巴普惠体" w:cs="阿里巴巴普惠体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-633095</wp:posOffset>
                </wp:positionH>
                <wp:positionV relativeFrom="paragraph">
                  <wp:posOffset>4764405</wp:posOffset>
                </wp:positionV>
                <wp:extent cx="725805" cy="259080"/>
                <wp:effectExtent l="0" t="0" r="5715" b="0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5805" cy="25908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8BAD745">
                            <w:pPr>
                              <w:jc w:val="center"/>
                              <w:rPr>
                                <w:rFonts w:hint="eastAsia" w:ascii="汉仪旗黑-55简" w:hAnsi="汉仪旗黑-55简" w:eastAsia="汉仪旗黑-55简" w:cs="汉仪旗黑-55简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9.85pt;margin-top:375.15pt;height:20.4pt;width:57.15pt;z-index:251664384;v-text-anchor:middle;mso-width-relative:page;mso-height-relative:page;" fillcolor="#227A8F [2404]" filled="t" stroked="f" coordsize="21600,21600" o:gfxdata="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B6+KjrZAAAACgEAAA8AAAAAAAAAAQAgAAAAIgAA&#10;AGRycy9kb3ducmV2LnhtbFBLAQIUABQAAAAIAIdO4kBndhJIBwIAAAAEAAAOAAAAAAAAAAEAIAAA&#10;ACgBAABkcnMvZTJvRG9jLnhtbFBLBQYAAAAABgAGAFkBAAChBQAAAAA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28BAD745">
                      <w:pPr>
                        <w:jc w:val="center"/>
                        <w:rPr>
                          <w:rFonts w:hint="eastAsia" w:ascii="汉仪旗黑-55简" w:hAnsi="汉仪旗黑-55简" w:eastAsia="汉仪旗黑-55简" w:cs="汉仪旗黑-55简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="阿里巴巴普惠体" w:hAnsi="阿里巴巴普惠体" w:eastAsia="阿里巴巴普惠体" w:cs="阿里巴巴普惠体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-633095</wp:posOffset>
                </wp:positionH>
                <wp:positionV relativeFrom="paragraph">
                  <wp:posOffset>1266190</wp:posOffset>
                </wp:positionV>
                <wp:extent cx="660400" cy="259080"/>
                <wp:effectExtent l="0" t="0" r="10160" b="0"/>
                <wp:wrapNone/>
                <wp:docPr id="32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25908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F3A9DC4">
                            <w:pPr>
                              <w:jc w:val="center"/>
                              <w:rPr>
                                <w:rFonts w:hint="eastAsia" w:ascii="汉仪旗黑-55简" w:hAnsi="汉仪旗黑-55简" w:eastAsia="汉仪旗黑-55简" w:cs="汉仪旗黑-55简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9.85pt;margin-top:99.7pt;height:20.4pt;width:52pt;z-index:251669504;v-text-anchor:middle;mso-width-relative:page;mso-height-relative:page;" fillcolor="#227A8F [2404]" filled="t" stroked="f" coordsize="21600,21600" o:gfxdata="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X24zItgAAAAJAQAADwAAAAAAAAABACAAAAAiAAAA&#10;ZHJzL2Rvd25yZXYueG1sUEsBAhQAFAAAAAgAh07iQEFKuB0HAgAAAgQAAA4AAAAAAAAAAQAgAAAA&#10;JwEAAGRycy9lMm9Eb2MueG1sUEsFBgAAAAAGAAYAWQEAAKAFAAAAAA=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0F3A9DC4">
                      <w:pPr>
                        <w:jc w:val="center"/>
                        <w:rPr>
                          <w:rFonts w:hint="eastAsia" w:ascii="汉仪旗黑-55简" w:hAnsi="汉仪旗黑-55简" w:eastAsia="汉仪旗黑-55简" w:cs="汉仪旗黑-55简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="阿里巴巴普惠体" w:hAnsi="阿里巴巴普惠体" w:eastAsia="阿里巴巴普惠体" w:cs="阿里巴巴普惠体"/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-693420</wp:posOffset>
                </wp:positionH>
                <wp:positionV relativeFrom="paragraph">
                  <wp:posOffset>5354320</wp:posOffset>
                </wp:positionV>
                <wp:extent cx="6706235" cy="1234440"/>
                <wp:effectExtent l="0" t="0" r="0" b="0"/>
                <wp:wrapNone/>
                <wp:docPr id="14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6235" cy="1234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6C21744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54.6pt;margin-top:421.6pt;height:97.2pt;width:528.05pt;z-index:251675648;mso-width-relative:page;mso-height-relative:page;" filled="f" stroked="f" coordsize="21600,21600" o:gfxdata="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N5T50doAAAANAQAADwAAAAAAAAABACAAAAAiAAAAZHJzL2Rvd25yZXYueG1s&#10;UEsBAhQAFAAAAAgAh07iQObMrja9AQAAYAMAAA4AAAAAAAAAAQAgAAAAKQEAAGRycy9lMm9Eb2Mu&#10;eG1sUEsFBgAAAAAGAAYAWQEAAFg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06C21744">
                      <w:pPr>
                        <w:rPr>
                          <w:rFonts w:hint="eastAsia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742950</wp:posOffset>
                </wp:positionH>
                <wp:positionV relativeFrom="paragraph">
                  <wp:posOffset>-729615</wp:posOffset>
                </wp:positionV>
                <wp:extent cx="6142990" cy="294640"/>
                <wp:effectExtent l="12700" t="6350" r="16510" b="19050"/>
                <wp:wrapNone/>
                <wp:docPr id="22" name="平行四边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81220" y="122555"/>
                          <a:ext cx="6142990" cy="294640"/>
                        </a:xfrm>
                        <a:prstGeom prst="parallelogram">
                          <a:avLst>
                            <a:gd name="adj" fmla="val 73575"/>
                          </a:avLst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 w="12700" cap="flat" cmpd="sng" algn="ctr">
                          <a:solidFill>
                            <a:schemeClr val="bg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3F3B8FE">
                            <w:pPr>
                              <w:jc w:val="center"/>
                              <w:rPr>
                                <w:rFonts w:hint="eastAsia" w:ascii="汉仪旗黑-55简" w:hAnsi="汉仪旗黑-55简" w:eastAsia="汉仪旗黑-55简" w:cs="汉仪旗黑-55简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7" type="#_x0000_t7" style="position:absolute;left:0pt;margin-left:58.5pt;margin-top:-57.45pt;height:23.2pt;width:483.7pt;z-index:251680768;v-text-anchor:middle;mso-width-relative:page;mso-height-relative:page;" fillcolor="#227A8F [2404]" filled="t" stroked="t" coordsize="21600,21600" o:gfxdata="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DJdS/L3AAAAA0BAAAPAAAAAAAA&#10;AAEAIAAAACIAAABkcnMvZG93bnJldi54bWxQSwECFAAUAAAACACHTuJAjb6HtUcCAAB1BAAADgAA&#10;AAAAAAABACAAAAArAQAAZHJzL2Uyb0RvYy54bWxQSwUGAAAAAAYABgBZAQAA5AUAAAAA&#10;" adj="762">
                <v:fill on="t" focussize="0,0"/>
                <v:stroke weight="1pt" color="#FFFFFF [3212]" miterlimit="8" joinstyle="miter"/>
                <v:imagedata o:title=""/>
                <o:lock v:ext="edit" aspectratio="f"/>
                <v:textbox>
                  <w:txbxContent>
                    <w:p w14:paraId="73F3B8FE">
                      <w:pPr>
                        <w:jc w:val="center"/>
                        <w:rPr>
                          <w:rFonts w:hint="eastAsia" w:ascii="汉仪旗黑-55简" w:hAnsi="汉仪旗黑-55简" w:eastAsia="汉仪旗黑-55简" w:cs="汉仪旗黑-55简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5574665</wp:posOffset>
                </wp:positionH>
                <wp:positionV relativeFrom="paragraph">
                  <wp:posOffset>-633095</wp:posOffset>
                </wp:positionV>
                <wp:extent cx="101600" cy="101600"/>
                <wp:effectExtent l="20955" t="20955" r="29845" b="29845"/>
                <wp:wrapNone/>
                <wp:docPr id="64" name="矩形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900000">
                          <a:off x="4646930" y="230505"/>
                          <a:ext cx="101600" cy="1016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38.95pt;margin-top:-49.85pt;height:8pt;width:8pt;rotation:-2949120f;z-index:251681792;v-text-anchor:middle;mso-width-relative:page;mso-height-relative:page;" fillcolor="#D3EEF5 [660]" filled="t" stroked="f" coordsize="21600,21600" o:gfxdata="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5330825</wp:posOffset>
                </wp:positionH>
                <wp:positionV relativeFrom="paragraph">
                  <wp:posOffset>-633095</wp:posOffset>
                </wp:positionV>
                <wp:extent cx="101600" cy="101600"/>
                <wp:effectExtent l="20955" t="20955" r="29845" b="29845"/>
                <wp:wrapNone/>
                <wp:docPr id="65" name="矩形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900000">
                          <a:off x="0" y="0"/>
                          <a:ext cx="101600" cy="101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19.75pt;margin-top:-49.85pt;height:8pt;width:8pt;rotation:-2949120f;z-index:251682816;v-text-anchor:middle;mso-width-relative:page;mso-height-relative:page;" fillcolor="#FFFFFF [3212]" filled="t" stroked="f" coordsize="21600,21600" o:gfxdata="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qlQjKNoAAAALAQAADwAAAAAAAAABACAAAAAiAAAAZHJzL2Rvd25yZXYueG1sUEsBAhQAFAAA&#10;AAgAh07iQAjdlg5fAgAAxAQAAA4AAAAAAAAAAQAgAAAAKQEAAGRycy9lMm9Eb2MueG1sUEsFBgAA&#10;AAAGAAYAWQEAAPoF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5818505</wp:posOffset>
                </wp:positionH>
                <wp:positionV relativeFrom="paragraph">
                  <wp:posOffset>-633095</wp:posOffset>
                </wp:positionV>
                <wp:extent cx="101600" cy="101600"/>
                <wp:effectExtent l="20955" t="20955" r="29845" b="29845"/>
                <wp:wrapNone/>
                <wp:docPr id="66" name="矩形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900000">
                          <a:off x="0" y="0"/>
                          <a:ext cx="101600" cy="1016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58.15pt;margin-top:-49.85pt;height:8pt;width:8pt;rotation:-2949120f;z-index:251683840;v-text-anchor:middle;mso-width-relative:page;mso-height-relative:page;" fillcolor="#7ACBE0 [1940]" filled="t" stroked="f" coordsize="21600,21600" o:gfxdata="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Cr0kwtoAAAALAQAADwAAAAAAAAABACAA&#10;AAAiAAAAZHJzL2Rvd25yZXYueG1sUEsBAhQAFAAAAAgAh07iQPoLjCt9AgAA/QQAAA4AAAAAAAAA&#10;AQAgAAAAKQEAAGRycy9lMm9Eb2MueG1sUEsFBgAAAAAGAAYAWQEAABgG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-1143000</wp:posOffset>
                </wp:positionH>
                <wp:positionV relativeFrom="paragraph">
                  <wp:posOffset>-914400</wp:posOffset>
                </wp:positionV>
                <wp:extent cx="628650" cy="628650"/>
                <wp:effectExtent l="0" t="0" r="11430" b="11430"/>
                <wp:wrapNone/>
                <wp:docPr id="2" name="直角三角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628650" cy="628650"/>
                        </a:xfrm>
                        <a:prstGeom prst="rtTriangle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" type="#_x0000_t6" style="position:absolute;left:0pt;margin-left:-90pt;margin-top:-72pt;height:49.5pt;width:49.5pt;rotation:5898240f;z-index:251663360;v-text-anchor:middle;mso-width-relative:page;mso-height-relative:page;" fillcolor="#A6DDEA [1300]" filled="t" stroked="f" coordsize="21600,21600" o:gfxdata="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8XAEi9cAAAANAQAA&#10;DwAAAAAAAAABACAAAAAiAAAAZHJzL2Rvd25yZXYueG1sUEsBAhQAFAAAAAgAh07iQOWOz4iMAgAA&#10;CQUAAA4AAAAAAAAAAQAgAAAAJgEAAGRycy9lMm9Eb2MueG1sUEsFBgAAAAAGAAYAWQEAACQGAAAA&#10;AA=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-1143000</wp:posOffset>
                </wp:positionH>
                <wp:positionV relativeFrom="paragraph">
                  <wp:posOffset>-914400</wp:posOffset>
                </wp:positionV>
                <wp:extent cx="538480" cy="538480"/>
                <wp:effectExtent l="0" t="0" r="10160" b="10160"/>
                <wp:wrapNone/>
                <wp:docPr id="1" name="直角三角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1005840" y="1097915"/>
                          <a:ext cx="538480" cy="538480"/>
                        </a:xfrm>
                        <a:prstGeom prst="rtTriangle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" type="#_x0000_t6" style="position:absolute;left:0pt;margin-left:-90pt;margin-top:-72pt;height:42.4pt;width:42.4pt;rotation:5898240f;z-index:251688960;v-text-anchor:middle;mso-width-relative:page;mso-height-relative:page;" fillcolor="#227A8F [2404]" filled="t" stroked="f" coordsize="21600,21600" o:gfxdata="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阿里巴巴普惠体" w:hAnsi="阿里巴巴普惠体" w:eastAsia="阿里巴巴普惠体" w:cs="阿里巴巴普惠体"/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-693420</wp:posOffset>
                </wp:positionH>
                <wp:positionV relativeFrom="paragraph">
                  <wp:posOffset>-798195</wp:posOffset>
                </wp:positionV>
                <wp:extent cx="1323340" cy="413385"/>
                <wp:effectExtent l="0" t="0" r="0" b="0"/>
                <wp:wrapNone/>
                <wp:docPr id="26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3340" cy="413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01C4F6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jc w:val="distribute"/>
                              <w:textAlignment w:val="auto"/>
                              <w:outlineLvl w:val="9"/>
                              <w:rPr>
                                <w:rFonts w:hint="eastAsia" w:ascii="MiSans" w:hAnsi="MiSans" w:eastAsia="MiSans" w:cs="MiSans"/>
                                <w:b/>
                                <w:bCs/>
                                <w:i w:val="0"/>
                                <w:iCs w:val="0"/>
                                <w:color w:val="227A8F" w:themeColor="accent1" w:themeShade="BF"/>
                                <w:sz w:val="36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MiSans" w:hAnsi="MiSans" w:eastAsia="MiSans" w:cs="MiSans"/>
                                <w:b/>
                                <w:bCs/>
                                <w:i w:val="0"/>
                                <w:iCs w:val="0"/>
                                <w:color w:val="227A8F" w:themeColor="accent1" w:themeShade="BF"/>
                                <w:sz w:val="36"/>
                                <w:szCs w:val="36"/>
                                <w:lang w:val="en-US" w:eastAsia="zh-CN"/>
                              </w:rPr>
                              <w:t>个人简历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" o:spid="_x0000_s1026" o:spt="202" type="#_x0000_t202" style="position:absolute;left:0pt;margin-left:-54.6pt;margin-top:-62.85pt;height:32.55pt;width:104.2pt;z-index:251677696;mso-width-relative:page;mso-height-relative:page;" filled="f" stroked="f" coordsize="21600,21600" o:gfxdata="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JFreCDbAAAADAEAAA8AAAAAAAAAAQAgAAAAIgAAAGRy&#10;cy9kb3ducmV2LnhtbFBLAQIUABQAAAAIAIdO4kAN9QWVOwIAAGcEAAAOAAAAAAAAAAEAIAAAACo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101C4F6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jc w:val="distribute"/>
                        <w:textAlignment w:val="auto"/>
                        <w:outlineLvl w:val="9"/>
                        <w:rPr>
                          <w:rFonts w:hint="eastAsia" w:ascii="MiSans" w:hAnsi="MiSans" w:eastAsia="MiSans" w:cs="MiSans"/>
                          <w:b/>
                          <w:bCs/>
                          <w:i w:val="0"/>
                          <w:iCs w:val="0"/>
                          <w:color w:val="227A8F" w:themeColor="accent1" w:themeShade="BF"/>
                          <w:sz w:val="36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MiSans" w:hAnsi="MiSans" w:eastAsia="MiSans" w:cs="MiSans"/>
                          <w:b/>
                          <w:bCs/>
                          <w:i w:val="0"/>
                          <w:iCs w:val="0"/>
                          <w:color w:val="227A8F" w:themeColor="accent1" w:themeShade="BF"/>
                          <w:sz w:val="36"/>
                          <w:szCs w:val="36"/>
                          <w:lang w:val="en-US" w:eastAsia="zh-CN"/>
                        </w:rPr>
                        <w:t>个人简历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B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汉仪文黑-55简">
    <w:altName w:val="黑体"/>
    <w:panose1 w:val="00020600040101010101"/>
    <w:charset w:val="86"/>
    <w:family w:val="auto"/>
    <w:pitch w:val="default"/>
    <w:sig w:usb0="00000000" w:usb1="00000000" w:usb2="00000016" w:usb3="00000000" w:csb0="0004009F" w:csb1="DFD70000"/>
  </w:font>
  <w:font w:name="阿里巴巴普惠体">
    <w:altName w:val="宋体"/>
    <w:panose1 w:val="00020600040101010101"/>
    <w:charset w:val="86"/>
    <w:family w:val="auto"/>
    <w:pitch w:val="default"/>
    <w:sig w:usb0="00000000" w:usb1="00000000" w:usb2="0000001E" w:usb3="00000000" w:csb0="0004009F" w:csb1="00000000"/>
  </w:font>
  <w:font w:name="MiSans">
    <w:altName w:val="宋体"/>
    <w:panose1 w:val="00000500000000000000"/>
    <w:charset w:val="86"/>
    <w:family w:val="auto"/>
    <w:pitch w:val="default"/>
    <w:sig w:usb0="00000000" w:usb1="00000000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汉仪旗黑-55简">
    <w:altName w:val="黑体"/>
    <w:panose1 w:val="00020600040101010101"/>
    <w:charset w:val="80"/>
    <w:family w:val="auto"/>
    <w:pitch w:val="default"/>
    <w:sig w:usb0="00000000" w:usb1="00000000" w:usb2="00000016" w:usb3="00000000" w:csb0="40020001" w:csb1="C0D6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BE1E72"/>
    <w:multiLevelType w:val="multilevel"/>
    <w:tmpl w:val="9FBE1E7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">
    <w:nsid w:val="223B3770"/>
    <w:multiLevelType w:val="multilevel"/>
    <w:tmpl w:val="223B377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1NGMzMTFlMDQyODM1YTM5Njc5OTgyMjhkYmMzZTgifQ=="/>
  </w:docVars>
  <w:rsids>
    <w:rsidRoot w:val="0F6F2913"/>
    <w:rsid w:val="001C47BD"/>
    <w:rsid w:val="003673AE"/>
    <w:rsid w:val="00592115"/>
    <w:rsid w:val="0060148D"/>
    <w:rsid w:val="0068212C"/>
    <w:rsid w:val="006E7E80"/>
    <w:rsid w:val="007916BC"/>
    <w:rsid w:val="0081325B"/>
    <w:rsid w:val="00833991"/>
    <w:rsid w:val="00937838"/>
    <w:rsid w:val="00BB3973"/>
    <w:rsid w:val="00C1483D"/>
    <w:rsid w:val="00D10703"/>
    <w:rsid w:val="00D77FFC"/>
    <w:rsid w:val="00DB1EB3"/>
    <w:rsid w:val="00E21B0A"/>
    <w:rsid w:val="00E8372E"/>
    <w:rsid w:val="00FA520C"/>
    <w:rsid w:val="00FE2A36"/>
    <w:rsid w:val="012B6813"/>
    <w:rsid w:val="050701C2"/>
    <w:rsid w:val="05925983"/>
    <w:rsid w:val="062E2E51"/>
    <w:rsid w:val="063702A7"/>
    <w:rsid w:val="0AD322AB"/>
    <w:rsid w:val="0E8E7D05"/>
    <w:rsid w:val="0EA81BA3"/>
    <w:rsid w:val="0F210251"/>
    <w:rsid w:val="0F6F2913"/>
    <w:rsid w:val="12743C24"/>
    <w:rsid w:val="145C772E"/>
    <w:rsid w:val="18320A4C"/>
    <w:rsid w:val="18A83991"/>
    <w:rsid w:val="1A4D0E64"/>
    <w:rsid w:val="1B2F6F40"/>
    <w:rsid w:val="1B5B1883"/>
    <w:rsid w:val="1CAC2742"/>
    <w:rsid w:val="1D2B032E"/>
    <w:rsid w:val="1E554AEE"/>
    <w:rsid w:val="1E5B684D"/>
    <w:rsid w:val="1ED325B6"/>
    <w:rsid w:val="1F1943BE"/>
    <w:rsid w:val="20930C39"/>
    <w:rsid w:val="218D76F1"/>
    <w:rsid w:val="22397A5D"/>
    <w:rsid w:val="247104F9"/>
    <w:rsid w:val="24F22671"/>
    <w:rsid w:val="25781D74"/>
    <w:rsid w:val="29910562"/>
    <w:rsid w:val="2B277B70"/>
    <w:rsid w:val="2BA277B0"/>
    <w:rsid w:val="2CC73098"/>
    <w:rsid w:val="2CD63616"/>
    <w:rsid w:val="2F435A5D"/>
    <w:rsid w:val="2F8F2017"/>
    <w:rsid w:val="305A7C00"/>
    <w:rsid w:val="33496B8C"/>
    <w:rsid w:val="35E77E4F"/>
    <w:rsid w:val="38741EDB"/>
    <w:rsid w:val="388C61E0"/>
    <w:rsid w:val="397F3005"/>
    <w:rsid w:val="3A63559A"/>
    <w:rsid w:val="3BF769C5"/>
    <w:rsid w:val="3FA11776"/>
    <w:rsid w:val="412D2C62"/>
    <w:rsid w:val="479533B0"/>
    <w:rsid w:val="4A27264A"/>
    <w:rsid w:val="4D5A6F1E"/>
    <w:rsid w:val="51EE28D9"/>
    <w:rsid w:val="52401D52"/>
    <w:rsid w:val="56430491"/>
    <w:rsid w:val="56F17E66"/>
    <w:rsid w:val="588E017E"/>
    <w:rsid w:val="58D534A1"/>
    <w:rsid w:val="59D0111F"/>
    <w:rsid w:val="5BD9622F"/>
    <w:rsid w:val="5CA31E75"/>
    <w:rsid w:val="5D9147A8"/>
    <w:rsid w:val="5DBA7DF2"/>
    <w:rsid w:val="61002342"/>
    <w:rsid w:val="61BF421E"/>
    <w:rsid w:val="61FA2F7E"/>
    <w:rsid w:val="62F905EC"/>
    <w:rsid w:val="65960653"/>
    <w:rsid w:val="674B3C18"/>
    <w:rsid w:val="67506E80"/>
    <w:rsid w:val="67914DBB"/>
    <w:rsid w:val="683D5123"/>
    <w:rsid w:val="699A1661"/>
    <w:rsid w:val="6A5A452D"/>
    <w:rsid w:val="6AD06270"/>
    <w:rsid w:val="6ADC2EA5"/>
    <w:rsid w:val="6C384C57"/>
    <w:rsid w:val="6EF327D0"/>
    <w:rsid w:val="70383C45"/>
    <w:rsid w:val="70B0200B"/>
    <w:rsid w:val="717C4ECA"/>
    <w:rsid w:val="75C36A6F"/>
    <w:rsid w:val="79C255C7"/>
    <w:rsid w:val="7A264494"/>
    <w:rsid w:val="7BF22495"/>
    <w:rsid w:val="7EEB112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4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11">
    <w:name w:val="Default Paragraph Font"/>
    <w:unhideWhenUsed/>
    <w:qFormat/>
    <w:uiPriority w:val="1"/>
  </w:style>
  <w:style w:type="table" w:default="1" w:styleId="10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link w:val="16"/>
    <w:qFormat/>
    <w:uiPriority w:val="11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8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9">
    <w:name w:val="Title"/>
    <w:basedOn w:val="1"/>
    <w:next w:val="1"/>
    <w:link w:val="15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12">
    <w:name w:val="Hyperlink"/>
    <w:basedOn w:val="11"/>
    <w:qFormat/>
    <w:uiPriority w:val="0"/>
    <w:rPr>
      <w:color w:val="0000FF"/>
      <w:u w:val="single"/>
    </w:rPr>
  </w:style>
  <w:style w:type="character" w:customStyle="1" w:styleId="13">
    <w:name w:val="标题 1 Char"/>
    <w:basedOn w:val="11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4">
    <w:name w:val="标题 2 Char"/>
    <w:basedOn w:val="11"/>
    <w:link w:val="3"/>
    <w:qFormat/>
    <w:uiPriority w:val="9"/>
    <w:rPr>
      <w:rFonts w:ascii="Cambria" w:hAnsi="Cambria" w:eastAsia="宋体" w:cs="Times New Roman"/>
      <w:b/>
      <w:bCs/>
      <w:kern w:val="2"/>
      <w:sz w:val="32"/>
      <w:szCs w:val="32"/>
    </w:rPr>
  </w:style>
  <w:style w:type="character" w:customStyle="1" w:styleId="15">
    <w:name w:val="标题 Char"/>
    <w:basedOn w:val="11"/>
    <w:link w:val="9"/>
    <w:qFormat/>
    <w:uiPriority w:val="10"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16">
    <w:name w:val="副标题 Char"/>
    <w:basedOn w:val="11"/>
    <w:link w:val="7"/>
    <w:qFormat/>
    <w:uiPriority w:val="11"/>
    <w:rPr>
      <w:rFonts w:ascii="Cambria" w:hAnsi="Cambria" w:cs="Times New Roman"/>
      <w:b/>
      <w:bCs/>
      <w:kern w:val="28"/>
      <w:sz w:val="32"/>
      <w:szCs w:val="32"/>
    </w:rPr>
  </w:style>
  <w:style w:type="paragraph" w:customStyle="1" w:styleId="17">
    <w:name w:val="No Spacing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8">
    <w:name w:val="页眉 Char"/>
    <w:basedOn w:val="11"/>
    <w:link w:val="6"/>
    <w:semiHidden/>
    <w:qFormat/>
    <w:uiPriority w:val="99"/>
    <w:rPr>
      <w:kern w:val="2"/>
      <w:sz w:val="18"/>
      <w:szCs w:val="18"/>
    </w:rPr>
  </w:style>
  <w:style w:type="character" w:customStyle="1" w:styleId="19">
    <w:name w:val="页脚 Char"/>
    <w:basedOn w:val="11"/>
    <w:link w:val="5"/>
    <w:semiHidden/>
    <w:qFormat/>
    <w:uiPriority w:val="99"/>
    <w:rPr>
      <w:kern w:val="2"/>
      <w:sz w:val="18"/>
      <w:szCs w:val="18"/>
    </w:rPr>
  </w:style>
  <w:style w:type="character" w:customStyle="1" w:styleId="20">
    <w:name w:val="批注框文本 Char"/>
    <w:basedOn w:val="11"/>
    <w:link w:val="4"/>
    <w:semiHidden/>
    <w:qFormat/>
    <w:uiPriority w:val="99"/>
    <w:rPr>
      <w:kern w:val="2"/>
      <w:sz w:val="18"/>
      <w:szCs w:val="18"/>
    </w:rPr>
  </w:style>
  <w:style w:type="paragraph" w:customStyle="1" w:styleId="21">
    <w:name w:val="列出段落1"/>
    <w:basedOn w:val="1"/>
    <w:qFormat/>
    <w:uiPriority w:val="34"/>
    <w:pPr>
      <w:widowControl/>
      <w:ind w:firstLine="420" w:firstLineChars="200"/>
      <w:jc w:val="left"/>
    </w:pPr>
    <w:rPr>
      <w:rFonts w:ascii="宋体" w:hAnsi="宋体" w:cs="宋体"/>
      <w:kern w:val="0"/>
      <w:sz w:val="24"/>
      <w:szCs w:val="24"/>
    </w:rPr>
  </w:style>
  <w:style w:type="paragraph" w:styleId="22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33853;&#38634;\AppData\Roaming\kingsoft\office6\templates\download\244ae7c1-2d93-4322-b785-3a306f5b9d28\Web&#21069;&#31471;&#24320;&#21457;&#24037;&#31243;&#24072;&#31616;&#21382;&#27169;&#26495;.docx" TargetMode="External"/></Relationships>
</file>

<file path=word/theme/theme1.xml><?xml version="1.0" encoding="utf-8"?>
<a:theme xmlns:a="http://schemas.openxmlformats.org/drawingml/2006/main" name="Office 主题">
  <a:themeElements>
    <a:clrScheme name="Concourse">
      <a:dk1>
        <a:sysClr val="windowText" lastClr="000000"/>
      </a:dk1>
      <a:lt1>
        <a:sysClr val="window" lastClr="FFFFFF"/>
      </a:lt1>
      <a:dk2>
        <a:srgbClr val="464646"/>
      </a:dk2>
      <a:lt2>
        <a:srgbClr val="DEF5FA"/>
      </a:lt2>
      <a:accent1>
        <a:srgbClr val="2DA2BF"/>
      </a:accent1>
      <a:accent2>
        <a:srgbClr val="DA1F28"/>
      </a:accent2>
      <a:accent3>
        <a:srgbClr val="EB641B"/>
      </a:accent3>
      <a:accent4>
        <a:srgbClr val="39639D"/>
      </a:accent4>
      <a:accent5>
        <a:srgbClr val="474B78"/>
      </a:accent5>
      <a:accent6>
        <a:srgbClr val="7D3C4A"/>
      </a:accent6>
      <a:hlink>
        <a:srgbClr val="FF8119"/>
      </a:hlink>
      <a:folHlink>
        <a:srgbClr val="44B9E8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Web前端开发工程师简历模板.docx</Template>
  <Pages>2</Pages>
  <Words>0</Words>
  <Characters>0</Characters>
  <Lines>1</Lines>
  <Paragraphs>1</Paragraphs>
  <TotalTime>2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2025-07-31T09:14:00Z</dcterms:created>
  <dc:creator>涅槃笙箫默</dc:creator>
  <cp:lastModifiedBy>旭日</cp:lastModifiedBy>
  <dcterms:modified xsi:type="dcterms:W3CDTF">2026-04-25T15:53:09Z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eyJoZGlkIjoiYTBmZDY5NmM0MjU4ZDQ4ZmI5ODRhNGQ5ODJmNjMwNDYiLCJ1c2VySWQiOiIxMjIxOTU5NTE3In0=</vt:lpwstr>
  </property>
  <property fmtid="{D5CDD505-2E9C-101B-9397-08002B2CF9AE}" pid="3" name="KSOProductBuildVer">
    <vt:lpwstr>2052-12.1.0.25865</vt:lpwstr>
  </property>
  <property fmtid="{D5CDD505-2E9C-101B-9397-08002B2CF9AE}" pid="4" name="ICV">
    <vt:lpwstr>56028A15A74547F1B332666A79A601DF_13</vt:lpwstr>
  </property>
</Properties>
</file>